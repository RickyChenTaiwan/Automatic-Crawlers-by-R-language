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78FB1C" w14:textId="77777777" w:rsidR="000044BE" w:rsidRPr="00F125D0" w:rsidRDefault="000044BE" w:rsidP="000044BE">
      <w:pPr>
        <w:pStyle w:val="aa"/>
        <w:ind w:left="360"/>
        <w:rPr>
          <w:rFonts w:asciiTheme="minorHAnsi" w:hAnsiTheme="minorHAnsi" w:cstheme="minorHAnsi"/>
          <w:sz w:val="22"/>
          <w:szCs w:val="22"/>
        </w:rPr>
      </w:pPr>
    </w:p>
    <w:p w14:paraId="4F244B1C" w14:textId="77777777" w:rsidR="006D26EE" w:rsidRDefault="001460BE" w:rsidP="00AC6B32">
      <w:pPr>
        <w:pStyle w:val="aa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6D26EE">
        <w:rPr>
          <w:rFonts w:asciiTheme="minorHAnsi" w:hAnsiTheme="minorHAnsi" w:cstheme="minorHAnsi"/>
          <w:sz w:val="22"/>
          <w:szCs w:val="22"/>
        </w:rPr>
        <w:t xml:space="preserve">PURPOSE </w:t>
      </w:r>
      <w:bookmarkStart w:id="0" w:name="_Hlk510536597"/>
    </w:p>
    <w:bookmarkEnd w:id="0"/>
    <w:p w14:paraId="171F378D" w14:textId="2C3D60C0" w:rsidR="00E91243" w:rsidRPr="00A86364" w:rsidRDefault="00A07EB7" w:rsidP="00A86364">
      <w:pPr>
        <w:pStyle w:val="aa"/>
        <w:numPr>
          <w:ilvl w:val="1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eastAsia="新細明體" w:hAnsiTheme="minorHAnsi" w:cstheme="minorHAnsi"/>
          <w:sz w:val="22"/>
          <w:szCs w:val="22"/>
          <w:lang w:eastAsia="zh-TW"/>
        </w:rPr>
        <w:t>If we want to go to special web</w:t>
      </w:r>
      <w:r w:rsidR="00A16820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site </w:t>
      </w:r>
      <w:r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(like </w:t>
      </w:r>
      <w:r w:rsidR="00C0635B">
        <w:rPr>
          <w:rFonts w:asciiTheme="minorHAnsi" w:eastAsia="新細明體" w:hAnsiTheme="minorHAnsi" w:cstheme="minorHAnsi"/>
          <w:sz w:val="22"/>
          <w:szCs w:val="22"/>
          <w:lang w:eastAsia="zh-TW"/>
        </w:rPr>
        <w:t>Pub</w:t>
      </w:r>
      <w:r w:rsidR="00A86364">
        <w:rPr>
          <w:rFonts w:asciiTheme="minorHAnsi" w:eastAsia="新細明體" w:hAnsiTheme="minorHAnsi" w:cstheme="minorHAnsi"/>
          <w:sz w:val="22"/>
          <w:szCs w:val="22"/>
          <w:lang w:eastAsia="zh-TW"/>
        </w:rPr>
        <w:t>M</w:t>
      </w:r>
      <w:r w:rsidR="00C0635B">
        <w:rPr>
          <w:rFonts w:asciiTheme="minorHAnsi" w:eastAsia="新細明體" w:hAnsiTheme="minorHAnsi" w:cstheme="minorHAnsi"/>
          <w:sz w:val="22"/>
          <w:szCs w:val="22"/>
          <w:lang w:eastAsia="zh-TW"/>
        </w:rPr>
        <w:t>ed website</w:t>
      </w:r>
      <w:r>
        <w:rPr>
          <w:rFonts w:asciiTheme="minorHAnsi" w:eastAsia="新細明體" w:hAnsiTheme="minorHAnsi" w:cstheme="minorHAnsi"/>
          <w:sz w:val="22"/>
          <w:szCs w:val="22"/>
          <w:lang w:eastAsia="zh-TW"/>
        </w:rPr>
        <w:t>)</w:t>
      </w:r>
      <w:r w:rsidR="00C0635B">
        <w:rPr>
          <w:rFonts w:asciiTheme="minorHAnsi" w:eastAsia="新細明體" w:hAnsiTheme="minorHAnsi" w:cstheme="minorHAnsi"/>
          <w:sz w:val="22"/>
          <w:szCs w:val="22"/>
          <w:lang w:eastAsia="zh-TW"/>
        </w:rPr>
        <w:t>,</w:t>
      </w:r>
      <w:r w:rsidR="000E5C49" w:rsidRPr="000E5C49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 </w:t>
      </w:r>
      <w:r w:rsidR="00A16820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like search </w:t>
      </w:r>
      <w:r w:rsidR="00A16820" w:rsidRPr="00A16820">
        <w:rPr>
          <w:rFonts w:asciiTheme="minorHAnsi" w:eastAsia="新細明體" w:hAnsiTheme="minorHAnsi" w:cstheme="minorHAnsi"/>
          <w:sz w:val="22"/>
          <w:szCs w:val="22"/>
          <w:lang w:eastAsia="zh-TW"/>
        </w:rPr>
        <w:t>Specific doctors and specific hospitals</w:t>
      </w:r>
      <w:r w:rsidR="00A16820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 about their article. We can </w:t>
      </w:r>
      <w:r w:rsidR="00A86364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collect what we want the all information by manual before. Now, you can use </w:t>
      </w:r>
      <w:r w:rsidR="00A86364">
        <w:rPr>
          <w:rFonts w:ascii="Arial" w:hAnsi="Arial" w:cs="Arial"/>
          <w:color w:val="222222"/>
          <w:sz w:val="23"/>
          <w:szCs w:val="23"/>
          <w:shd w:val="clear" w:color="auto" w:fill="FFFFFF"/>
        </w:rPr>
        <w:t>web crawler skill to grab all information automatically.</w:t>
      </w:r>
      <w:r w:rsidR="00A86364" w:rsidRPr="00A86364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 </w:t>
      </w:r>
    </w:p>
    <w:p w14:paraId="20437EDF" w14:textId="77777777" w:rsidR="00A86364" w:rsidRPr="00A86364" w:rsidRDefault="00A86364" w:rsidP="00A86364">
      <w:pPr>
        <w:pStyle w:val="aa"/>
        <w:ind w:left="792"/>
        <w:rPr>
          <w:rFonts w:asciiTheme="minorHAnsi" w:hAnsiTheme="minorHAnsi" w:cstheme="minorHAnsi"/>
          <w:sz w:val="22"/>
          <w:szCs w:val="22"/>
        </w:rPr>
      </w:pPr>
    </w:p>
    <w:p w14:paraId="25534960" w14:textId="1C54D199" w:rsidR="009E2174" w:rsidRPr="00F125D0" w:rsidRDefault="009E2174" w:rsidP="00EA02DC">
      <w:pPr>
        <w:rPr>
          <w:rFonts w:asciiTheme="minorHAnsi" w:hAnsiTheme="minorHAnsi" w:cstheme="minorHAnsi"/>
          <w:sz w:val="22"/>
          <w:szCs w:val="22"/>
        </w:rPr>
      </w:pPr>
    </w:p>
    <w:p w14:paraId="0732B68E" w14:textId="10457F2B" w:rsidR="006926E8" w:rsidRDefault="006926E8" w:rsidP="006926E8">
      <w:pPr>
        <w:pStyle w:val="aa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F125D0">
        <w:rPr>
          <w:rFonts w:asciiTheme="minorHAnsi" w:hAnsiTheme="minorHAnsi" w:cstheme="minorHAnsi"/>
          <w:sz w:val="22"/>
          <w:szCs w:val="22"/>
        </w:rPr>
        <w:t>DEFINITIONS/ABBREVIATIONS</w:t>
      </w:r>
    </w:p>
    <w:p w14:paraId="55E0F098" w14:textId="15327F38" w:rsidR="00A86364" w:rsidRDefault="00A86364" w:rsidP="00A86364">
      <w:pPr>
        <w:pStyle w:val="aa"/>
        <w:numPr>
          <w:ilvl w:val="1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Web crawler:</w:t>
      </w:r>
      <w:r w:rsidR="00092D9A" w:rsidRPr="00092D9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092D9A" w:rsidRPr="00092D9A">
        <w:rPr>
          <w:rFonts w:asciiTheme="minorHAnsi" w:hAnsiTheme="minorHAnsi" w:cstheme="minorHAnsi"/>
          <w:sz w:val="22"/>
          <w:szCs w:val="22"/>
        </w:rPr>
        <w:t>A Web crawler starts with a list of </w:t>
      </w:r>
      <w:hyperlink r:id="rId8" w:tooltip="Uniform Resource Locator" w:history="1">
        <w:r w:rsidR="00092D9A" w:rsidRPr="00092D9A">
          <w:rPr>
            <w:rFonts w:asciiTheme="minorHAnsi" w:hAnsiTheme="minorHAnsi" w:cstheme="minorHAnsi"/>
            <w:sz w:val="22"/>
            <w:szCs w:val="22"/>
          </w:rPr>
          <w:t>URLs</w:t>
        </w:r>
      </w:hyperlink>
      <w:r w:rsidR="00092D9A" w:rsidRPr="00092D9A">
        <w:rPr>
          <w:rFonts w:asciiTheme="minorHAnsi" w:hAnsiTheme="minorHAnsi" w:cstheme="minorHAnsi"/>
          <w:sz w:val="22"/>
          <w:szCs w:val="22"/>
        </w:rPr>
        <w:t> to visit, called the seeds. As the crawler visits these URLs, it identifies all the </w:t>
      </w:r>
      <w:hyperlink r:id="rId9" w:tooltip="Hyperlink" w:history="1">
        <w:r w:rsidR="00092D9A" w:rsidRPr="00092D9A">
          <w:rPr>
            <w:rFonts w:asciiTheme="minorHAnsi" w:hAnsiTheme="minorHAnsi" w:cstheme="minorHAnsi"/>
            <w:sz w:val="22"/>
            <w:szCs w:val="22"/>
          </w:rPr>
          <w:t>hyperlinks</w:t>
        </w:r>
      </w:hyperlink>
      <w:r w:rsidR="00092D9A" w:rsidRPr="00092D9A">
        <w:rPr>
          <w:rFonts w:asciiTheme="minorHAnsi" w:hAnsiTheme="minorHAnsi" w:cstheme="minorHAnsi"/>
          <w:sz w:val="22"/>
          <w:szCs w:val="22"/>
        </w:rPr>
        <w:t> in the page and adds them to the list of URLs to visit, called the </w:t>
      </w:r>
      <w:hyperlink r:id="rId10" w:tooltip="Crawl frontier" w:history="1">
        <w:r w:rsidR="00092D9A" w:rsidRPr="00092D9A">
          <w:rPr>
            <w:rFonts w:asciiTheme="minorHAnsi" w:hAnsiTheme="minorHAnsi" w:cstheme="minorHAnsi"/>
            <w:sz w:val="22"/>
            <w:szCs w:val="22"/>
          </w:rPr>
          <w:t>crawl frontier</w:t>
        </w:r>
      </w:hyperlink>
      <w:r w:rsidR="00092D9A" w:rsidRPr="00092D9A">
        <w:rPr>
          <w:rFonts w:asciiTheme="minorHAnsi" w:hAnsiTheme="minorHAnsi" w:cstheme="minorHAnsi"/>
          <w:sz w:val="22"/>
          <w:szCs w:val="22"/>
        </w:rPr>
        <w:t>. URLs from the frontier are </w:t>
      </w:r>
      <w:hyperlink r:id="rId11" w:tooltip="Recursion" w:history="1">
        <w:r w:rsidR="00092D9A" w:rsidRPr="00092D9A">
          <w:rPr>
            <w:rFonts w:asciiTheme="minorHAnsi" w:hAnsiTheme="minorHAnsi" w:cstheme="minorHAnsi"/>
            <w:sz w:val="22"/>
            <w:szCs w:val="22"/>
          </w:rPr>
          <w:t>recursively</w:t>
        </w:r>
      </w:hyperlink>
      <w:r w:rsidR="00092D9A" w:rsidRPr="00092D9A">
        <w:rPr>
          <w:rFonts w:asciiTheme="minorHAnsi" w:hAnsiTheme="minorHAnsi" w:cstheme="minorHAnsi"/>
          <w:sz w:val="22"/>
          <w:szCs w:val="22"/>
        </w:rPr>
        <w:t> visited according to a set of policies. If the crawler is performing archiving of </w:t>
      </w:r>
      <w:hyperlink r:id="rId12" w:tooltip="Website" w:history="1">
        <w:r w:rsidR="00092D9A" w:rsidRPr="00092D9A">
          <w:rPr>
            <w:rFonts w:asciiTheme="minorHAnsi" w:hAnsiTheme="minorHAnsi" w:cstheme="minorHAnsi"/>
            <w:sz w:val="22"/>
            <w:szCs w:val="22"/>
          </w:rPr>
          <w:t>websites</w:t>
        </w:r>
      </w:hyperlink>
      <w:r w:rsidR="00092D9A" w:rsidRPr="00092D9A">
        <w:rPr>
          <w:rFonts w:asciiTheme="minorHAnsi" w:hAnsiTheme="minorHAnsi" w:cstheme="minorHAnsi"/>
          <w:sz w:val="22"/>
          <w:szCs w:val="22"/>
        </w:rPr>
        <w:t> it copies and saves the information as it goes. The archives are usually stored in such a way they can be viewed, read and navigated as they were on the live web, but are preserved as ‘snapshots'</w:t>
      </w:r>
    </w:p>
    <w:p w14:paraId="6F7BD674" w14:textId="0E29C6A7" w:rsidR="007E6693" w:rsidRDefault="00092D9A" w:rsidP="00A86364">
      <w:pPr>
        <w:pStyle w:val="aa"/>
        <w:numPr>
          <w:ilvl w:val="1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R language: </w:t>
      </w:r>
      <w:r w:rsidRPr="00BC77B8">
        <w:rPr>
          <w:rFonts w:ascii="Arial" w:hAnsi="Arial" w:cs="Arial"/>
          <w:b/>
          <w:bCs/>
          <w:color w:val="0070C0"/>
          <w:sz w:val="21"/>
          <w:szCs w:val="21"/>
          <w:shd w:val="clear" w:color="auto" w:fill="FFFFFF"/>
        </w:rPr>
        <w:t>R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Pr="00092D9A">
        <w:rPr>
          <w:rFonts w:asciiTheme="minorHAnsi" w:hAnsiTheme="minorHAnsi" w:cstheme="minorHAnsi"/>
          <w:sz w:val="22"/>
          <w:szCs w:val="22"/>
        </w:rPr>
        <w:t>is a </w:t>
      </w:r>
      <w:hyperlink r:id="rId13" w:tooltip="Programming language" w:history="1">
        <w:r w:rsidRPr="00092D9A">
          <w:rPr>
            <w:rFonts w:asciiTheme="minorHAnsi" w:hAnsiTheme="minorHAnsi" w:cstheme="minorHAnsi"/>
            <w:sz w:val="22"/>
            <w:szCs w:val="22"/>
          </w:rPr>
          <w:t>program</w:t>
        </w:r>
        <w:bookmarkStart w:id="1" w:name="_GoBack"/>
        <w:bookmarkEnd w:id="1"/>
        <w:r w:rsidRPr="00092D9A">
          <w:rPr>
            <w:rFonts w:asciiTheme="minorHAnsi" w:hAnsiTheme="minorHAnsi" w:cstheme="minorHAnsi"/>
            <w:sz w:val="22"/>
            <w:szCs w:val="22"/>
          </w:rPr>
          <w:t>ming language</w:t>
        </w:r>
      </w:hyperlink>
      <w:r w:rsidRPr="00092D9A">
        <w:rPr>
          <w:rFonts w:asciiTheme="minorHAnsi" w:hAnsiTheme="minorHAnsi" w:cstheme="minorHAnsi"/>
          <w:sz w:val="22"/>
          <w:szCs w:val="22"/>
        </w:rPr>
        <w:t> and </w:t>
      </w:r>
      <w:hyperlink r:id="rId14" w:tooltip="Free software" w:history="1">
        <w:r w:rsidRPr="00092D9A">
          <w:rPr>
            <w:rFonts w:asciiTheme="minorHAnsi" w:hAnsiTheme="minorHAnsi" w:cstheme="minorHAnsi"/>
            <w:sz w:val="22"/>
            <w:szCs w:val="22"/>
          </w:rPr>
          <w:t>free</w:t>
        </w:r>
      </w:hyperlink>
      <w:r w:rsidRPr="00092D9A">
        <w:rPr>
          <w:rFonts w:asciiTheme="minorHAnsi" w:hAnsiTheme="minorHAnsi" w:cstheme="minorHAnsi"/>
          <w:sz w:val="22"/>
          <w:szCs w:val="22"/>
        </w:rPr>
        <w:t> software environment for </w:t>
      </w:r>
      <w:hyperlink r:id="rId15" w:tooltip="Statistical computing" w:history="1">
        <w:r w:rsidRPr="00092D9A">
          <w:rPr>
            <w:rFonts w:asciiTheme="minorHAnsi" w:hAnsiTheme="minorHAnsi" w:cstheme="minorHAnsi"/>
            <w:sz w:val="22"/>
            <w:szCs w:val="22"/>
          </w:rPr>
          <w:t>statistical computing</w:t>
        </w:r>
      </w:hyperlink>
      <w:r w:rsidRPr="00092D9A">
        <w:rPr>
          <w:rFonts w:asciiTheme="minorHAnsi" w:hAnsiTheme="minorHAnsi" w:cstheme="minorHAnsi"/>
          <w:sz w:val="22"/>
          <w:szCs w:val="22"/>
        </w:rPr>
        <w:t> and graphics that is supported by the R Foundation for Statistical Computing</w:t>
      </w:r>
    </w:p>
    <w:p w14:paraId="5A198D9D" w14:textId="38AE584F" w:rsidR="00092D9A" w:rsidRPr="00362473" w:rsidRDefault="00092D9A" w:rsidP="00A86364">
      <w:pPr>
        <w:pStyle w:val="aa"/>
        <w:numPr>
          <w:ilvl w:val="1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XML: I</w:t>
      </w:r>
      <w:r w:rsidRPr="00092D9A">
        <w:rPr>
          <w:rFonts w:asciiTheme="minorHAnsi" w:hAnsiTheme="minorHAnsi" w:cstheme="minorHAnsi"/>
          <w:sz w:val="22"/>
          <w:szCs w:val="22"/>
        </w:rPr>
        <w:t>n </w:t>
      </w:r>
      <w:hyperlink r:id="rId16" w:tooltip="Computing" w:history="1">
        <w:r w:rsidRPr="00092D9A">
          <w:rPr>
            <w:rFonts w:asciiTheme="minorHAnsi" w:hAnsiTheme="minorHAnsi" w:cstheme="minorHAnsi"/>
            <w:sz w:val="22"/>
            <w:szCs w:val="22"/>
          </w:rPr>
          <w:t>computing</w:t>
        </w:r>
      </w:hyperlink>
      <w:r w:rsidRPr="00092D9A">
        <w:rPr>
          <w:rFonts w:asciiTheme="minorHAnsi" w:hAnsiTheme="minorHAnsi" w:cstheme="minorHAnsi"/>
          <w:sz w:val="22"/>
          <w:szCs w:val="22"/>
        </w:rPr>
        <w:t>, Extensible Markup Language (XML) is a </w:t>
      </w:r>
      <w:hyperlink r:id="rId17" w:tooltip="Markup language" w:history="1">
        <w:r w:rsidRPr="00092D9A">
          <w:rPr>
            <w:rFonts w:asciiTheme="minorHAnsi" w:hAnsiTheme="minorHAnsi" w:cstheme="minorHAnsi"/>
            <w:sz w:val="22"/>
            <w:szCs w:val="22"/>
          </w:rPr>
          <w:t>markup language</w:t>
        </w:r>
      </w:hyperlink>
      <w:r w:rsidRPr="00092D9A">
        <w:rPr>
          <w:rFonts w:asciiTheme="minorHAnsi" w:hAnsiTheme="minorHAnsi" w:cstheme="minorHAnsi"/>
          <w:sz w:val="22"/>
          <w:szCs w:val="22"/>
        </w:rPr>
        <w:t> that defines a set of rules for encoding </w:t>
      </w:r>
      <w:hyperlink r:id="rId18" w:tooltip="Electronic document" w:history="1">
        <w:r w:rsidRPr="00092D9A">
          <w:rPr>
            <w:rFonts w:asciiTheme="minorHAnsi" w:hAnsiTheme="minorHAnsi" w:cstheme="minorHAnsi"/>
            <w:sz w:val="22"/>
            <w:szCs w:val="22"/>
          </w:rPr>
          <w:t>documents</w:t>
        </w:r>
      </w:hyperlink>
      <w:r w:rsidRPr="00092D9A">
        <w:rPr>
          <w:rFonts w:asciiTheme="minorHAnsi" w:hAnsiTheme="minorHAnsi" w:cstheme="minorHAnsi"/>
          <w:sz w:val="22"/>
          <w:szCs w:val="22"/>
        </w:rPr>
        <w:t> in a </w:t>
      </w:r>
      <w:hyperlink r:id="rId19" w:tooltip="File format" w:history="1">
        <w:r w:rsidRPr="00092D9A">
          <w:rPr>
            <w:rFonts w:asciiTheme="minorHAnsi" w:hAnsiTheme="minorHAnsi" w:cstheme="minorHAnsi"/>
            <w:sz w:val="22"/>
            <w:szCs w:val="22"/>
          </w:rPr>
          <w:t>format</w:t>
        </w:r>
      </w:hyperlink>
      <w:r w:rsidRPr="00092D9A">
        <w:rPr>
          <w:rFonts w:asciiTheme="minorHAnsi" w:hAnsiTheme="minorHAnsi" w:cstheme="minorHAnsi"/>
          <w:sz w:val="22"/>
          <w:szCs w:val="22"/>
        </w:rPr>
        <w:t> that is both </w:t>
      </w:r>
      <w:hyperlink r:id="rId20" w:tooltip="Human-readable medium" w:history="1">
        <w:r w:rsidRPr="00092D9A">
          <w:rPr>
            <w:rFonts w:asciiTheme="minorHAnsi" w:hAnsiTheme="minorHAnsi" w:cstheme="minorHAnsi"/>
            <w:sz w:val="22"/>
            <w:szCs w:val="22"/>
          </w:rPr>
          <w:t>human-readable</w:t>
        </w:r>
      </w:hyperlink>
      <w:r w:rsidRPr="00092D9A">
        <w:rPr>
          <w:rFonts w:asciiTheme="minorHAnsi" w:hAnsiTheme="minorHAnsi" w:cstheme="minorHAnsi"/>
          <w:sz w:val="22"/>
          <w:szCs w:val="22"/>
        </w:rPr>
        <w:t> and </w:t>
      </w:r>
      <w:hyperlink r:id="rId21" w:tooltip="Machine-readable data" w:history="1">
        <w:r w:rsidRPr="00092D9A">
          <w:rPr>
            <w:rFonts w:asciiTheme="minorHAnsi" w:hAnsiTheme="minorHAnsi" w:cstheme="minorHAnsi"/>
            <w:sz w:val="22"/>
            <w:szCs w:val="22"/>
          </w:rPr>
          <w:t>machine-readable</w:t>
        </w:r>
      </w:hyperlink>
    </w:p>
    <w:p w14:paraId="61401ED9" w14:textId="4708D519" w:rsidR="006926E8" w:rsidRPr="00F125D0" w:rsidRDefault="006926E8" w:rsidP="006926E8">
      <w:pPr>
        <w:rPr>
          <w:rFonts w:asciiTheme="minorHAnsi" w:hAnsiTheme="minorHAnsi" w:cstheme="minorHAnsi"/>
          <w:sz w:val="22"/>
          <w:szCs w:val="22"/>
        </w:rPr>
      </w:pPr>
    </w:p>
    <w:p w14:paraId="73EC4DF6" w14:textId="77777777" w:rsidR="009E2174" w:rsidRPr="00F125D0" w:rsidRDefault="00EE490D" w:rsidP="00331B21">
      <w:pPr>
        <w:pStyle w:val="aa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F125D0">
        <w:rPr>
          <w:rFonts w:asciiTheme="minorHAnsi" w:hAnsiTheme="minorHAnsi" w:cstheme="minorHAnsi"/>
          <w:sz w:val="22"/>
          <w:szCs w:val="22"/>
        </w:rPr>
        <w:t>PROCEDURE</w:t>
      </w:r>
      <w:r w:rsidR="00331B21" w:rsidRPr="00F125D0">
        <w:rPr>
          <w:rFonts w:asciiTheme="minorHAnsi" w:hAnsiTheme="minorHAnsi" w:cstheme="minorHAnsi"/>
          <w:sz w:val="22"/>
          <w:szCs w:val="22"/>
        </w:rPr>
        <w:t xml:space="preserve"> </w:t>
      </w:r>
      <w:r w:rsidR="00331B21" w:rsidRPr="00F125D0">
        <w:rPr>
          <w:rFonts w:asciiTheme="minorHAnsi" w:hAnsiTheme="minorHAnsi" w:cstheme="minorHAnsi"/>
          <w:i/>
          <w:sz w:val="22"/>
          <w:szCs w:val="22"/>
        </w:rPr>
        <w:t>[</w:t>
      </w:r>
      <w:r w:rsidR="00A67731" w:rsidRPr="00F125D0">
        <w:rPr>
          <w:rFonts w:asciiTheme="minorHAnsi" w:hAnsiTheme="minorHAnsi" w:cstheme="minorHAnsi"/>
          <w:i/>
          <w:sz w:val="22"/>
          <w:szCs w:val="22"/>
        </w:rPr>
        <w:t>Only relevant for SOPs-</w:t>
      </w:r>
      <w:r w:rsidR="00331B21" w:rsidRPr="00F125D0">
        <w:rPr>
          <w:rFonts w:asciiTheme="minorHAnsi" w:hAnsiTheme="minorHAnsi" w:cstheme="minorHAnsi"/>
          <w:i/>
          <w:sz w:val="22"/>
          <w:szCs w:val="22"/>
        </w:rPr>
        <w:t xml:space="preserve">Include a set of directions or description of steps to achieve the purpose stated above; this may include standard work and process flows.  Where appropriate, include </w:t>
      </w:r>
      <w:r w:rsidR="00A67731" w:rsidRPr="00F125D0">
        <w:rPr>
          <w:rFonts w:asciiTheme="minorHAnsi" w:hAnsiTheme="minorHAnsi" w:cstheme="minorHAnsi"/>
          <w:i/>
          <w:sz w:val="22"/>
          <w:szCs w:val="22"/>
        </w:rPr>
        <w:t>roles/</w:t>
      </w:r>
      <w:r w:rsidR="00331B21" w:rsidRPr="00F125D0">
        <w:rPr>
          <w:rFonts w:asciiTheme="minorHAnsi" w:hAnsiTheme="minorHAnsi" w:cstheme="minorHAnsi"/>
          <w:i/>
          <w:sz w:val="22"/>
          <w:szCs w:val="22"/>
        </w:rPr>
        <w:t>responsibilities]</w:t>
      </w:r>
    </w:p>
    <w:p w14:paraId="45A37577" w14:textId="77777777" w:rsidR="00A16591" w:rsidRPr="00A16591" w:rsidRDefault="00380EE8" w:rsidP="00A16591">
      <w:pPr>
        <w:pStyle w:val="aa"/>
        <w:numPr>
          <w:ilvl w:val="1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noProof/>
          <w:lang w:eastAsia="zh-TW"/>
        </w:rPr>
        <w:t>First, we want to go to PubMed to search all paper of H</w:t>
      </w:r>
      <w:r w:rsidRPr="00380EE8">
        <w:rPr>
          <w:noProof/>
          <w:lang w:eastAsia="zh-TW"/>
        </w:rPr>
        <w:t xml:space="preserve">sieh mc </w:t>
      </w:r>
      <w:r>
        <w:rPr>
          <w:noProof/>
          <w:lang w:eastAsia="zh-TW"/>
        </w:rPr>
        <w:t>of Changhua Christian H</w:t>
      </w:r>
      <w:r w:rsidRPr="00380EE8">
        <w:rPr>
          <w:noProof/>
          <w:lang w:eastAsia="zh-TW"/>
        </w:rPr>
        <w:t xml:space="preserve">ospital </w:t>
      </w:r>
      <w:r w:rsidR="00A16591">
        <w:rPr>
          <w:noProof/>
          <w:lang w:eastAsia="zh-TW"/>
        </w:rPr>
        <w:t>. we go to the PubMeb website=&gt;</w:t>
      </w:r>
    </w:p>
    <w:p w14:paraId="4B77BC1F" w14:textId="02D5CD6D" w:rsidR="00C7203A" w:rsidRDefault="00087E83" w:rsidP="00A16591">
      <w:pPr>
        <w:pStyle w:val="aa"/>
        <w:ind w:left="792"/>
        <w:rPr>
          <w:noProof/>
          <w:lang w:eastAsia="zh-TW"/>
        </w:rPr>
      </w:pPr>
      <w:r>
        <w:rPr>
          <w:noProof/>
          <w:lang w:eastAsia="zh-TW"/>
        </w:rPr>
        <w:t xml:space="preserve"> </w:t>
      </w:r>
      <w:r w:rsidR="00A16591">
        <w:rPr>
          <w:noProof/>
          <w:lang w:eastAsia="zh-TW"/>
        </w:rPr>
        <w:drawing>
          <wp:inline distT="0" distB="0" distL="0" distR="0" wp14:anchorId="153B390E" wp14:editId="24DEEBF8">
            <wp:extent cx="5943600" cy="3428365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AE46" w14:textId="77777777" w:rsidR="00A16591" w:rsidRDefault="00A16591" w:rsidP="00A16591">
      <w:pPr>
        <w:pStyle w:val="aa"/>
        <w:ind w:left="792"/>
        <w:rPr>
          <w:noProof/>
          <w:lang w:eastAsia="zh-TW"/>
        </w:rPr>
      </w:pPr>
    </w:p>
    <w:p w14:paraId="10271324" w14:textId="6B5805C6" w:rsidR="00FA1C6B" w:rsidRPr="00A16591" w:rsidRDefault="00A16591" w:rsidP="00A16591">
      <w:pPr>
        <w:pStyle w:val="aa"/>
        <w:ind w:left="792"/>
        <w:rPr>
          <w:noProof/>
          <w:lang w:eastAsia="zh-TW"/>
        </w:rPr>
      </w:pPr>
      <w:r>
        <w:rPr>
          <w:noProof/>
          <w:lang w:eastAsia="zh-TW"/>
        </w:rPr>
        <w:lastRenderedPageBreak/>
        <w:t>The URL is :</w:t>
      </w:r>
      <w:r w:rsidRPr="00A16591">
        <w:t xml:space="preserve"> </w:t>
      </w:r>
      <w:hyperlink r:id="rId23" w:history="1">
        <w:r w:rsidRPr="00B84C78">
          <w:rPr>
            <w:rStyle w:val="af1"/>
            <w:noProof/>
            <w:lang w:eastAsia="zh-TW"/>
          </w:rPr>
          <w:t>https://www.ncbi.nlm.nih.gov/pubmed/</w:t>
        </w:r>
      </w:hyperlink>
    </w:p>
    <w:p w14:paraId="5D0977F0" w14:textId="782E1A41" w:rsidR="00087E83" w:rsidRDefault="00AA05B4" w:rsidP="00087E83">
      <w:pPr>
        <w:pStyle w:val="aa"/>
        <w:numPr>
          <w:ilvl w:val="1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Second</w:t>
      </w:r>
      <w:r w:rsidR="00A16591">
        <w:rPr>
          <w:rFonts w:asciiTheme="minorHAnsi" w:hAnsiTheme="minorHAnsi" w:cstheme="minorHAnsi"/>
          <w:sz w:val="22"/>
          <w:szCs w:val="22"/>
        </w:rPr>
        <w:t xml:space="preserve">, we </w:t>
      </w:r>
      <w:r w:rsidR="00BC0BC6">
        <w:rPr>
          <w:rFonts w:asciiTheme="minorHAnsi" w:hAnsiTheme="minorHAnsi" w:cstheme="minorHAnsi"/>
          <w:sz w:val="22"/>
          <w:szCs w:val="22"/>
        </w:rPr>
        <w:t>search what we want to search doctor and hospital and put to the website:</w:t>
      </w:r>
    </w:p>
    <w:p w14:paraId="52DC0DE4" w14:textId="235AF80D" w:rsidR="00087E83" w:rsidRDefault="00BC0BC6" w:rsidP="00087E83">
      <w:pPr>
        <w:pStyle w:val="aa"/>
        <w:rPr>
          <w:rFonts w:asciiTheme="minorHAnsi" w:hAnsiTheme="minorHAnsi" w:cstheme="minorHAnsi"/>
          <w:sz w:val="22"/>
          <w:szCs w:val="22"/>
        </w:rPr>
      </w:pPr>
      <w:r>
        <w:rPr>
          <w:noProof/>
          <w:lang w:eastAsia="zh-TW"/>
        </w:rPr>
        <w:drawing>
          <wp:inline distT="0" distB="0" distL="0" distR="0" wp14:anchorId="323C8712" wp14:editId="673DE771">
            <wp:extent cx="5943600" cy="23431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C5EA" w14:textId="32945A73" w:rsidR="00BC0BC6" w:rsidRDefault="00BC0BC6" w:rsidP="00087E83">
      <w:pPr>
        <w:pStyle w:val="aa"/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r>
        <w:rPr>
          <w:rFonts w:asciiTheme="minorHAnsi" w:eastAsia="新細明體" w:hAnsiTheme="minorHAnsi" w:cstheme="minorHAnsi" w:hint="eastAsia"/>
          <w:sz w:val="22"/>
          <w:szCs w:val="22"/>
          <w:lang w:eastAsia="zh-TW"/>
        </w:rPr>
        <w:t>T</w:t>
      </w:r>
      <w:r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he URL is changed: </w:t>
      </w:r>
      <w:hyperlink r:id="rId25" w:history="1">
        <w:r w:rsidRPr="00B84C78">
          <w:rPr>
            <w:rStyle w:val="af1"/>
            <w:rFonts w:asciiTheme="minorHAnsi" w:eastAsia="新細明體" w:hAnsiTheme="minorHAnsi" w:cstheme="minorHAnsi"/>
            <w:sz w:val="22"/>
            <w:szCs w:val="22"/>
            <w:lang w:eastAsia="zh-TW"/>
          </w:rPr>
          <w:t>https://www.ncbi.nlm.nih.gov/pubmed/?term=(changhua+christian+hospital)+AND+(hsieh+mc%5BAUTHOR%5D)</w:t>
        </w:r>
      </w:hyperlink>
    </w:p>
    <w:p w14:paraId="5C99809E" w14:textId="77777777" w:rsidR="00BC0BC6" w:rsidRPr="00BC0BC6" w:rsidRDefault="00BC0BC6" w:rsidP="00087E83">
      <w:pPr>
        <w:pStyle w:val="aa"/>
        <w:rPr>
          <w:rFonts w:asciiTheme="minorHAnsi" w:eastAsia="新細明體" w:hAnsiTheme="minorHAnsi" w:cstheme="minorHAnsi"/>
          <w:sz w:val="22"/>
          <w:szCs w:val="22"/>
          <w:lang w:eastAsia="zh-TW"/>
        </w:rPr>
      </w:pPr>
    </w:p>
    <w:p w14:paraId="77AD162F" w14:textId="21EBE600" w:rsidR="00EB23CD" w:rsidRPr="00087E83" w:rsidRDefault="00BC0BC6" w:rsidP="00087E83">
      <w:pPr>
        <w:pStyle w:val="aa"/>
        <w:rPr>
          <w:rFonts w:asciiTheme="minorHAnsi" w:hAnsiTheme="minorHAnsi" w:cstheme="minorHAnsi"/>
          <w:sz w:val="22"/>
          <w:szCs w:val="22"/>
        </w:rPr>
      </w:pPr>
      <w:r>
        <w:rPr>
          <w:noProof/>
          <w:lang w:eastAsia="zh-TW"/>
        </w:rPr>
        <w:drawing>
          <wp:inline distT="0" distB="0" distL="0" distR="0" wp14:anchorId="71E34D3D" wp14:editId="655F581F">
            <wp:extent cx="5943600" cy="3557270"/>
            <wp:effectExtent l="0" t="0" r="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6FFE" w14:textId="71BA1D11" w:rsidR="00087E83" w:rsidRPr="00775AD6" w:rsidRDefault="00AA05B4" w:rsidP="00D679A9">
      <w:pPr>
        <w:pStyle w:val="aa"/>
        <w:numPr>
          <w:ilvl w:val="1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eastAsia="新細明體" w:hAnsiTheme="minorHAnsi" w:cstheme="minorHAnsi" w:hint="eastAsia"/>
          <w:sz w:val="22"/>
          <w:szCs w:val="22"/>
          <w:lang w:eastAsia="zh-TW"/>
        </w:rPr>
        <w:t>T</w:t>
      </w:r>
      <w:r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hird, we want to </w:t>
      </w:r>
      <w:r w:rsidR="00D679A9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know their article title, </w:t>
      </w:r>
      <w:r w:rsidR="00D679A9" w:rsidRPr="00D679A9">
        <w:rPr>
          <w:rFonts w:asciiTheme="minorHAnsi" w:eastAsia="新細明體" w:hAnsiTheme="minorHAnsi" w:cstheme="minorHAnsi"/>
          <w:sz w:val="22"/>
          <w:szCs w:val="22"/>
          <w:lang w:eastAsia="zh-TW"/>
        </w:rPr>
        <w:t>title of journal</w:t>
      </w:r>
      <w:r w:rsidR="00D679A9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, </w:t>
      </w:r>
      <w:r w:rsidR="00D679A9" w:rsidRPr="00D679A9">
        <w:rPr>
          <w:rFonts w:asciiTheme="minorHAnsi" w:eastAsia="新細明體" w:hAnsiTheme="minorHAnsi" w:cstheme="minorHAnsi"/>
          <w:sz w:val="22"/>
          <w:szCs w:val="22"/>
          <w:lang w:eastAsia="zh-TW"/>
        </w:rPr>
        <w:t>author</w:t>
      </w:r>
      <w:r w:rsidR="00D679A9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, </w:t>
      </w:r>
      <w:r w:rsidR="00D679A9" w:rsidRPr="00D679A9">
        <w:rPr>
          <w:rFonts w:asciiTheme="minorHAnsi" w:eastAsia="新細明體" w:hAnsiTheme="minorHAnsi" w:cstheme="minorHAnsi"/>
          <w:sz w:val="22"/>
          <w:szCs w:val="22"/>
          <w:lang w:eastAsia="zh-TW"/>
        </w:rPr>
        <w:t>Year of publication</w:t>
      </w:r>
      <w:r w:rsidR="00D679A9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 for each paper(20 paper)</w:t>
      </w:r>
      <w:r w:rsidR="00716290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 =&gt;  we need to install this packages: </w:t>
      </w:r>
      <w:r w:rsidR="00716290" w:rsidRPr="00716290">
        <w:rPr>
          <w:rFonts w:ascii="Courier New" w:hAnsi="Courier New" w:cs="Courier New"/>
          <w:color w:val="FF0000"/>
          <w:sz w:val="26"/>
          <w:szCs w:val="26"/>
          <w:shd w:val="clear" w:color="auto" w:fill="F2F2F2"/>
        </w:rPr>
        <w:t>xml2</w:t>
      </w:r>
    </w:p>
    <w:p w14:paraId="0BFA1ADA" w14:textId="77777777" w:rsidR="00775AD6" w:rsidRPr="00775AD6" w:rsidRDefault="00775AD6" w:rsidP="00775AD6">
      <w:pPr>
        <w:pStyle w:val="aa"/>
        <w:ind w:left="792"/>
        <w:rPr>
          <w:rFonts w:asciiTheme="minorHAnsi" w:hAnsiTheme="minorHAnsi" w:cstheme="minorHAnsi"/>
          <w:sz w:val="22"/>
          <w:szCs w:val="22"/>
        </w:rPr>
      </w:pPr>
    </w:p>
    <w:p w14:paraId="13B73037" w14:textId="30F6368F" w:rsidR="00775AD6" w:rsidRDefault="00775AD6" w:rsidP="00775AD6">
      <w:pPr>
        <w:pStyle w:val="aa"/>
        <w:ind w:left="792"/>
        <w:rPr>
          <w:rFonts w:ascii="Courier New" w:hAnsi="Courier New" w:cs="Courier New"/>
          <w:color w:val="FF0000"/>
          <w:sz w:val="26"/>
          <w:szCs w:val="26"/>
          <w:shd w:val="clear" w:color="auto" w:fill="F2F2F2"/>
        </w:rPr>
      </w:pPr>
      <w:r>
        <w:rPr>
          <w:noProof/>
          <w:lang w:eastAsia="zh-TW"/>
        </w:rPr>
        <w:lastRenderedPageBreak/>
        <w:drawing>
          <wp:inline distT="0" distB="0" distL="0" distR="0" wp14:anchorId="36612D1C" wp14:editId="1D7872C3">
            <wp:extent cx="5455920" cy="370332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CCAF" w14:textId="15816089" w:rsidR="00775AD6" w:rsidRDefault="00775AD6" w:rsidP="00775AD6">
      <w:pPr>
        <w:pStyle w:val="aa"/>
        <w:ind w:left="792"/>
        <w:rPr>
          <w:rFonts w:ascii="Courier New" w:hAnsi="Courier New" w:cs="Courier New"/>
          <w:color w:val="FF0000"/>
          <w:sz w:val="26"/>
          <w:szCs w:val="26"/>
          <w:shd w:val="clear" w:color="auto" w:fill="F2F2F2"/>
        </w:rPr>
      </w:pPr>
      <w:r w:rsidRPr="00775AD6">
        <w:rPr>
          <w:rFonts w:ascii="Courier New" w:hAnsi="Courier New" w:cs="Courier New"/>
          <w:color w:val="FF0000"/>
          <w:sz w:val="26"/>
          <w:szCs w:val="26"/>
          <w:shd w:val="clear" w:color="auto" w:fill="F2F2F2"/>
        </w:rPr>
        <w:t>Decrypt the "title" of the file and the corresponding "hyperlink"</w:t>
      </w:r>
    </w:p>
    <w:p w14:paraId="30CDC4B2" w14:textId="0C857E8C" w:rsidR="00775AD6" w:rsidRDefault="00775AD6" w:rsidP="00775AD6">
      <w:pPr>
        <w:pStyle w:val="aa"/>
        <w:ind w:left="792"/>
        <w:rPr>
          <w:rFonts w:ascii="Courier New" w:hAnsi="Courier New" w:cs="Courier New"/>
          <w:color w:val="FF0000"/>
          <w:sz w:val="26"/>
          <w:szCs w:val="26"/>
          <w:shd w:val="clear" w:color="auto" w:fill="F2F2F2"/>
        </w:rPr>
      </w:pPr>
      <w:r>
        <w:rPr>
          <w:noProof/>
          <w:lang w:eastAsia="zh-TW"/>
        </w:rPr>
        <w:drawing>
          <wp:inline distT="0" distB="0" distL="0" distR="0" wp14:anchorId="7EF1C733" wp14:editId="58DBED91">
            <wp:extent cx="5135880" cy="1623060"/>
            <wp:effectExtent l="0" t="0" r="762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4" t="28767" r="46400" b="52226"/>
                    <a:stretch/>
                  </pic:blipFill>
                  <pic:spPr bwMode="auto">
                    <a:xfrm>
                      <a:off x="0" y="0"/>
                      <a:ext cx="513588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476BB" w14:textId="2E5A262E" w:rsidR="00775AD6" w:rsidRDefault="00775AD6" w:rsidP="00775AD6">
      <w:pPr>
        <w:pStyle w:val="aa"/>
        <w:ind w:left="792"/>
        <w:rPr>
          <w:rFonts w:ascii="Courier New" w:hAnsi="Courier New" w:cs="Courier New"/>
          <w:color w:val="FF0000"/>
          <w:sz w:val="26"/>
          <w:szCs w:val="26"/>
          <w:shd w:val="clear" w:color="auto" w:fill="F2F2F2"/>
        </w:rPr>
      </w:pPr>
    </w:p>
    <w:p w14:paraId="53778E0C" w14:textId="3EB3F8B5" w:rsidR="00775AD6" w:rsidRDefault="00775AD6" w:rsidP="00775AD6">
      <w:pPr>
        <w:pStyle w:val="aa"/>
        <w:ind w:left="792"/>
        <w:rPr>
          <w:rFonts w:ascii="Courier New" w:hAnsi="Courier New" w:cs="Courier New"/>
          <w:color w:val="FF0000"/>
          <w:sz w:val="26"/>
          <w:szCs w:val="26"/>
          <w:shd w:val="clear" w:color="auto" w:fill="F2F2F2"/>
        </w:rPr>
      </w:pPr>
      <w:r w:rsidRPr="00775AD6">
        <w:rPr>
          <w:rFonts w:ascii="Courier New" w:hAnsi="Courier New" w:cs="Courier New"/>
          <w:color w:val="FF0000"/>
          <w:sz w:val="26"/>
          <w:szCs w:val="26"/>
          <w:shd w:val="clear" w:color="auto" w:fill="F2F2F2"/>
        </w:rPr>
        <w:t>When you move the mouse to the title of the decrypted file, the following phenomenon occurs:</w:t>
      </w:r>
    </w:p>
    <w:p w14:paraId="2C93FFD3" w14:textId="3B68CDCC" w:rsidR="00775AD6" w:rsidRDefault="00775AD6" w:rsidP="00775AD6">
      <w:pPr>
        <w:pStyle w:val="aa"/>
        <w:ind w:left="792"/>
        <w:rPr>
          <w:rFonts w:asciiTheme="minorHAnsi" w:hAnsiTheme="minorHAnsi" w:cstheme="minorHAnsi"/>
          <w:sz w:val="22"/>
          <w:szCs w:val="22"/>
        </w:rPr>
      </w:pPr>
    </w:p>
    <w:p w14:paraId="3EABD118" w14:textId="4DEA213C" w:rsidR="00775AD6" w:rsidRDefault="00775AD6" w:rsidP="00775AD6">
      <w:pPr>
        <w:pStyle w:val="aa"/>
        <w:ind w:left="792"/>
        <w:rPr>
          <w:rFonts w:asciiTheme="minorHAnsi" w:hAnsiTheme="minorHAnsi" w:cstheme="minorHAnsi"/>
          <w:sz w:val="22"/>
          <w:szCs w:val="22"/>
        </w:rPr>
      </w:pPr>
    </w:p>
    <w:p w14:paraId="2A09D7EF" w14:textId="41AA57F8" w:rsidR="00775AD6" w:rsidRDefault="00775AD6" w:rsidP="00775AD6">
      <w:pPr>
        <w:pStyle w:val="aa"/>
        <w:ind w:left="792"/>
        <w:rPr>
          <w:rFonts w:asciiTheme="minorHAnsi" w:hAnsiTheme="minorHAnsi" w:cstheme="minorHAnsi"/>
          <w:sz w:val="22"/>
          <w:szCs w:val="22"/>
        </w:rPr>
      </w:pPr>
      <w:r>
        <w:rPr>
          <w:noProof/>
          <w:lang w:eastAsia="zh-TW"/>
        </w:rPr>
        <w:lastRenderedPageBreak/>
        <w:drawing>
          <wp:inline distT="0" distB="0" distL="0" distR="0" wp14:anchorId="38FC8C7F" wp14:editId="4975FA45">
            <wp:extent cx="5943600" cy="36576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0517" w14:textId="77777777" w:rsidR="00775AD6" w:rsidRDefault="00775AD6" w:rsidP="00775AD6">
      <w:pPr>
        <w:pStyle w:val="aa"/>
        <w:ind w:left="792"/>
        <w:rPr>
          <w:rFonts w:ascii="Courier New" w:hAnsi="Courier New" w:cs="Courier New"/>
          <w:color w:val="FF0000"/>
          <w:sz w:val="26"/>
          <w:szCs w:val="26"/>
          <w:shd w:val="clear" w:color="auto" w:fill="F2F2F2"/>
        </w:rPr>
      </w:pPr>
    </w:p>
    <w:p w14:paraId="3EFDA561" w14:textId="63D42A6A" w:rsidR="00775AD6" w:rsidRPr="00775AD6" w:rsidRDefault="00775AD6" w:rsidP="00775AD6">
      <w:pPr>
        <w:pStyle w:val="aa"/>
        <w:ind w:left="792"/>
        <w:rPr>
          <w:rFonts w:ascii="Courier New" w:hAnsi="Courier New" w:cs="Courier New"/>
          <w:color w:val="FF0000"/>
          <w:sz w:val="26"/>
          <w:szCs w:val="26"/>
          <w:shd w:val="clear" w:color="auto" w:fill="F2F2F2"/>
        </w:rPr>
      </w:pPr>
      <w:r w:rsidRPr="00775AD6">
        <w:rPr>
          <w:rFonts w:ascii="Courier New" w:hAnsi="Courier New" w:cs="Courier New"/>
          <w:color w:val="FF0000"/>
          <w:sz w:val="26"/>
          <w:szCs w:val="26"/>
          <w:shd w:val="clear" w:color="auto" w:fill="F2F2F2"/>
        </w:rPr>
        <w:t>The corresponding html code will be displayed in the Detector:</w:t>
      </w:r>
    </w:p>
    <w:p w14:paraId="7BB34B4F" w14:textId="5F8910CD" w:rsidR="00775AD6" w:rsidRDefault="00775AD6" w:rsidP="00775AD6">
      <w:pPr>
        <w:pStyle w:val="aa"/>
        <w:ind w:left="792"/>
        <w:rPr>
          <w:rFonts w:asciiTheme="minorHAnsi" w:hAnsiTheme="minorHAnsi" w:cstheme="minorHAnsi"/>
          <w:sz w:val="22"/>
          <w:szCs w:val="22"/>
        </w:rPr>
      </w:pPr>
    </w:p>
    <w:p w14:paraId="2856689C" w14:textId="78CCE1F6" w:rsidR="00775AD6" w:rsidRDefault="00775AD6" w:rsidP="00775AD6">
      <w:pPr>
        <w:pStyle w:val="aa"/>
        <w:ind w:left="792"/>
        <w:rPr>
          <w:rFonts w:asciiTheme="minorHAnsi" w:hAnsiTheme="minorHAnsi" w:cstheme="minorHAnsi"/>
          <w:sz w:val="22"/>
          <w:szCs w:val="22"/>
        </w:rPr>
      </w:pPr>
    </w:p>
    <w:p w14:paraId="793C9BA1" w14:textId="69F6E82C" w:rsidR="00775AD6" w:rsidRDefault="00775AD6" w:rsidP="00775AD6">
      <w:pPr>
        <w:pStyle w:val="aa"/>
        <w:ind w:left="792"/>
        <w:rPr>
          <w:rFonts w:asciiTheme="minorHAnsi" w:hAnsiTheme="minorHAnsi" w:cstheme="minorHAnsi"/>
          <w:sz w:val="22"/>
          <w:szCs w:val="22"/>
        </w:rPr>
      </w:pPr>
    </w:p>
    <w:p w14:paraId="0D74A1ED" w14:textId="77777777" w:rsidR="00775AD6" w:rsidRPr="00716290" w:rsidRDefault="00775AD6" w:rsidP="00775AD6">
      <w:pPr>
        <w:pStyle w:val="aa"/>
        <w:ind w:left="792"/>
        <w:rPr>
          <w:rFonts w:asciiTheme="minorHAnsi" w:hAnsiTheme="minorHAnsi" w:cstheme="minorHAnsi"/>
          <w:sz w:val="22"/>
          <w:szCs w:val="22"/>
        </w:rPr>
      </w:pPr>
    </w:p>
    <w:p w14:paraId="39898730" w14:textId="5E4271D0" w:rsidR="00716290" w:rsidRPr="00545346" w:rsidRDefault="00545346" w:rsidP="00716290">
      <w:pPr>
        <w:pStyle w:val="aa"/>
        <w:ind w:left="792"/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r>
        <w:rPr>
          <w:rFonts w:asciiTheme="minorHAnsi" w:eastAsia="新細明體" w:hAnsiTheme="minorHAnsi" w:cstheme="minorHAnsi" w:hint="eastAsia"/>
          <w:sz w:val="22"/>
          <w:szCs w:val="22"/>
          <w:lang w:eastAsia="zh-TW"/>
        </w:rPr>
        <w:t>T</w:t>
      </w:r>
      <w:r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he R code is under </w:t>
      </w:r>
      <w:proofErr w:type="gramStart"/>
      <w:r>
        <w:rPr>
          <w:rFonts w:asciiTheme="minorHAnsi" w:eastAsia="新細明體" w:hAnsiTheme="minorHAnsi" w:cstheme="minorHAnsi"/>
          <w:sz w:val="22"/>
          <w:szCs w:val="22"/>
          <w:lang w:eastAsia="zh-TW"/>
        </w:rPr>
        <w:t>this :</w:t>
      </w:r>
      <w:proofErr w:type="gramEnd"/>
    </w:p>
    <w:p w14:paraId="040E8DAF" w14:textId="77777777" w:rsidR="00545346" w:rsidRPr="00EB23CD" w:rsidRDefault="00545346" w:rsidP="00716290">
      <w:pPr>
        <w:pStyle w:val="aa"/>
        <w:ind w:left="792"/>
        <w:rPr>
          <w:rFonts w:asciiTheme="minorHAnsi" w:hAnsiTheme="minorHAnsi" w:cstheme="minorHAnsi"/>
          <w:sz w:val="22"/>
          <w:szCs w:val="22"/>
        </w:rPr>
      </w:pPr>
    </w:p>
    <w:p w14:paraId="102982D5" w14:textId="56D40E20" w:rsidR="00EB23CD" w:rsidRDefault="00D679A9" w:rsidP="00EB23CD">
      <w:pPr>
        <w:pStyle w:val="aa"/>
        <w:ind w:left="792"/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202ED7DD" wp14:editId="33B05552">
            <wp:extent cx="5943600" cy="318516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3844" w14:textId="1978AE4F" w:rsidR="00545346" w:rsidRDefault="00545346" w:rsidP="00545346">
      <w:pPr>
        <w:rPr>
          <w:rFonts w:asciiTheme="minorHAnsi" w:hAnsiTheme="minorHAnsi" w:cstheme="minorHAnsi"/>
          <w:sz w:val="22"/>
          <w:szCs w:val="22"/>
        </w:rPr>
      </w:pPr>
    </w:p>
    <w:p w14:paraId="522D11BA" w14:textId="77777777" w:rsidR="00545346" w:rsidRDefault="0054534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r>
        <w:rPr>
          <w:rFonts w:asciiTheme="minorHAnsi" w:eastAsia="新細明體" w:hAnsiTheme="minorHAnsi" w:cstheme="minorHAnsi" w:hint="eastAsia"/>
          <w:sz w:val="22"/>
          <w:szCs w:val="22"/>
          <w:lang w:eastAsia="zh-TW"/>
        </w:rPr>
        <w:t xml:space="preserve"> </w:t>
      </w:r>
      <w:r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               Require(xml2): means call your package.  </w:t>
      </w:r>
    </w:p>
    <w:p w14:paraId="5D470E87" w14:textId="7D80E388" w:rsidR="00545346" w:rsidRDefault="0054534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proofErr w:type="gram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query</w:t>
      </w:r>
      <w:proofErr w:type="gram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&lt;- 'term=(</w:t>
      </w:r>
      <w:proofErr w:type="spell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changhua+christian+hospital</w:t>
      </w:r>
      <w:proofErr w:type="spell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)+AND+(hsieh+mc%5BAUTHOR%5D)'</w:t>
      </w:r>
      <w:r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 :  means find their search URL.</w:t>
      </w:r>
    </w:p>
    <w:p w14:paraId="54A5CF04" w14:textId="38572865" w:rsidR="00545346" w:rsidRDefault="0054534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proofErr w:type="spell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result.urls</w:t>
      </w:r>
      <w:proofErr w:type="spell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&lt;-</w:t>
      </w:r>
      <w:proofErr w:type="gram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paste(</w:t>
      </w:r>
      <w:proofErr w:type="gram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'https://www.ncbi.nlm.nih.gov/pubmed/', query, </w:t>
      </w:r>
      <w:proofErr w:type="spell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sep</w:t>
      </w:r>
      <w:proofErr w:type="spell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='?')</w:t>
      </w:r>
      <w:r>
        <w:rPr>
          <w:rFonts w:asciiTheme="minorHAnsi" w:eastAsia="新細明體" w:hAnsiTheme="minorHAnsi" w:cstheme="minorHAnsi" w:hint="eastAsia"/>
          <w:sz w:val="22"/>
          <w:szCs w:val="22"/>
          <w:lang w:eastAsia="zh-TW"/>
        </w:rPr>
        <w:t xml:space="preserve"> : </w:t>
      </w:r>
      <w:r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 means paste office website URL with search URL.</w:t>
      </w:r>
    </w:p>
    <w:p w14:paraId="02B58728" w14:textId="58EF74FD" w:rsidR="00545346" w:rsidRDefault="0054534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</w:p>
    <w:p w14:paraId="007B9810" w14:textId="6E09A8D2" w:rsidR="00775AD6" w:rsidRDefault="0054534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proofErr w:type="spell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html.page</w:t>
      </w:r>
      <w:proofErr w:type="spell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 = </w:t>
      </w:r>
      <w:proofErr w:type="spell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read_</w:t>
      </w:r>
      <w:proofErr w:type="gram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html</w:t>
      </w:r>
      <w:proofErr w:type="spell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(</w:t>
      </w:r>
      <w:proofErr w:type="spellStart"/>
      <w:proofErr w:type="gram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url</w:t>
      </w:r>
      <w:proofErr w:type="spell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(</w:t>
      </w:r>
      <w:proofErr w:type="spell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result.urls</w:t>
      </w:r>
      <w:proofErr w:type="spell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[1]))</w:t>
      </w:r>
      <w:r w:rsidR="00775AD6">
        <w:rPr>
          <w:rFonts w:asciiTheme="minorHAnsi" w:eastAsia="新細明體" w:hAnsiTheme="minorHAnsi" w:cstheme="minorHAnsi"/>
          <w:sz w:val="22"/>
          <w:szCs w:val="22"/>
          <w:lang w:eastAsia="zh-TW"/>
        </w:rPr>
        <w:t>: means r</w:t>
      </w:r>
      <w:r w:rsidR="00775AD6" w:rsidRPr="00775AD6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ead the </w:t>
      </w:r>
      <w:proofErr w:type="spellStart"/>
      <w:r w:rsidR="00775AD6" w:rsidRPr="00775AD6">
        <w:rPr>
          <w:rFonts w:asciiTheme="minorHAnsi" w:eastAsia="新細明體" w:hAnsiTheme="minorHAnsi" w:cstheme="minorHAnsi"/>
          <w:sz w:val="22"/>
          <w:szCs w:val="22"/>
          <w:lang w:eastAsia="zh-TW"/>
        </w:rPr>
        <w:t>url</w:t>
      </w:r>
      <w:proofErr w:type="spellEnd"/>
      <w:r w:rsidR="00775AD6" w:rsidRPr="00775AD6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 and save the html page as an object</w:t>
      </w:r>
    </w:p>
    <w:p w14:paraId="7F08C27E" w14:textId="6695160B" w:rsidR="00545346" w:rsidRPr="00545346" w:rsidRDefault="00775AD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r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   </w:t>
      </w:r>
    </w:p>
    <w:p w14:paraId="532CD886" w14:textId="4EB8D4DE" w:rsidR="00775AD6" w:rsidRDefault="0054534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proofErr w:type="spellStart"/>
      <w:proofErr w:type="gram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xpath</w:t>
      </w:r>
      <w:proofErr w:type="spellEnd"/>
      <w:proofErr w:type="gram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&lt;-"//*[@class='</w:t>
      </w:r>
      <w:proofErr w:type="spell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rslt</w:t>
      </w:r>
      <w:proofErr w:type="spell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']/p/a"</w:t>
      </w:r>
      <w:r w:rsidR="00775AD6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 : </w:t>
      </w:r>
    </w:p>
    <w:p w14:paraId="20FFFD55" w14:textId="1A38B1F3" w:rsidR="00545346" w:rsidRDefault="0054534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proofErr w:type="gram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target</w:t>
      </w:r>
      <w:proofErr w:type="gram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&lt;-</w:t>
      </w:r>
      <w:proofErr w:type="spell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xml_find_all</w:t>
      </w:r>
      <w:proofErr w:type="spell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(</w:t>
      </w:r>
      <w:proofErr w:type="spell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html.page,xpath</w:t>
      </w:r>
      <w:proofErr w:type="spell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)</w:t>
      </w:r>
      <w:r w:rsidR="00775AD6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: </w:t>
      </w:r>
    </w:p>
    <w:p w14:paraId="0C76DF69" w14:textId="77777777" w:rsidR="0062497B" w:rsidRDefault="0062497B" w:rsidP="0062497B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r>
        <w:rPr>
          <w:rFonts w:asciiTheme="minorHAnsi" w:eastAsia="新細明體" w:hAnsiTheme="minorHAnsi" w:cstheme="minorHAnsi"/>
          <w:sz w:val="22"/>
          <w:szCs w:val="22"/>
          <w:lang w:eastAsia="zh-TW"/>
        </w:rPr>
        <w:t>means w</w:t>
      </w:r>
      <w:r w:rsidRPr="00775AD6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rite an </w:t>
      </w:r>
      <w:proofErr w:type="spellStart"/>
      <w:r w:rsidRPr="00775AD6">
        <w:rPr>
          <w:rFonts w:asciiTheme="minorHAnsi" w:eastAsia="新細明體" w:hAnsiTheme="minorHAnsi" w:cstheme="minorHAnsi"/>
          <w:sz w:val="22"/>
          <w:szCs w:val="22"/>
          <w:lang w:eastAsia="zh-TW"/>
        </w:rPr>
        <w:t>xpath</w:t>
      </w:r>
      <w:proofErr w:type="spellEnd"/>
      <w:r w:rsidRPr="00775AD6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 based on the information in the image above.</w:t>
      </w:r>
    </w:p>
    <w:p w14:paraId="30061F99" w14:textId="77777777" w:rsidR="00775AD6" w:rsidRPr="0062497B" w:rsidRDefault="00775AD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</w:p>
    <w:p w14:paraId="17A66DF6" w14:textId="63CCBC25" w:rsidR="00545346" w:rsidRPr="00545346" w:rsidRDefault="0054534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proofErr w:type="gram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title</w:t>
      </w:r>
      <w:proofErr w:type="gram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&lt;-</w:t>
      </w:r>
      <w:proofErr w:type="spell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xml_text</w:t>
      </w:r>
      <w:proofErr w:type="spell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(target) </w:t>
      </w:r>
      <w:r w:rsidR="0062497B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: means </w:t>
      </w:r>
      <w:r w:rsidR="0062497B" w:rsidRPr="0062497B">
        <w:rPr>
          <w:rFonts w:asciiTheme="minorHAnsi" w:eastAsia="新細明體" w:hAnsiTheme="minorHAnsi" w:cstheme="minorHAnsi"/>
          <w:sz w:val="22"/>
          <w:szCs w:val="22"/>
          <w:lang w:eastAsia="zh-TW"/>
        </w:rPr>
        <w:t>Decrypt the "title" of the file</w:t>
      </w:r>
      <w:r w:rsidR="0062497B">
        <w:rPr>
          <w:rFonts w:asciiTheme="minorHAnsi" w:eastAsia="新細明體" w:hAnsiTheme="minorHAnsi" w:cstheme="minorHAnsi"/>
          <w:sz w:val="22"/>
          <w:szCs w:val="22"/>
          <w:lang w:eastAsia="zh-TW"/>
        </w:rPr>
        <w:t>.</w:t>
      </w:r>
    </w:p>
    <w:p w14:paraId="66D5462A" w14:textId="7B784762" w:rsidR="00545346" w:rsidRDefault="0054534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</w:p>
    <w:p w14:paraId="06763E0C" w14:textId="141EDFC6" w:rsidR="002B00EC" w:rsidRPr="002B00EC" w:rsidRDefault="0062497B" w:rsidP="00545346">
      <w:pPr>
        <w:rPr>
          <w:rFonts w:asciiTheme="minorHAnsi" w:eastAsia="新細明體" w:hAnsiTheme="minorHAnsi" w:cstheme="minorHAnsi"/>
          <w:color w:val="FF0000"/>
          <w:sz w:val="22"/>
          <w:szCs w:val="22"/>
          <w:lang w:eastAsia="zh-TW"/>
        </w:rPr>
      </w:pPr>
      <w:r w:rsidRPr="002B00EC">
        <w:rPr>
          <w:rFonts w:asciiTheme="minorHAnsi" w:eastAsia="新細明體" w:hAnsiTheme="minorHAnsi" w:cstheme="minorHAnsi"/>
          <w:color w:val="FF0000"/>
          <w:sz w:val="22"/>
          <w:szCs w:val="22"/>
          <w:lang w:eastAsia="zh-TW"/>
        </w:rPr>
        <w:t>Do the same things as the above</w:t>
      </w:r>
      <w:r w:rsidR="002B00EC" w:rsidRPr="002B00EC">
        <w:rPr>
          <w:rFonts w:asciiTheme="minorHAnsi" w:eastAsia="新細明體" w:hAnsiTheme="minorHAnsi" w:cstheme="minorHAnsi" w:hint="eastAsia"/>
          <w:color w:val="FF0000"/>
          <w:sz w:val="22"/>
          <w:szCs w:val="22"/>
          <w:lang w:eastAsia="zh-TW"/>
        </w:rPr>
        <w:t>,</w:t>
      </w:r>
      <w:r w:rsidR="002B00EC" w:rsidRPr="002B00EC">
        <w:rPr>
          <w:rFonts w:asciiTheme="minorHAnsi" w:eastAsia="新細明體" w:hAnsiTheme="minorHAnsi" w:cstheme="minorHAnsi"/>
          <w:color w:val="FF0000"/>
          <w:sz w:val="22"/>
          <w:szCs w:val="22"/>
          <w:lang w:eastAsia="zh-TW"/>
        </w:rPr>
        <w:t xml:space="preserve"> find the </w:t>
      </w:r>
      <w:proofErr w:type="spellStart"/>
      <w:r w:rsidR="002B00EC" w:rsidRPr="002B00EC">
        <w:rPr>
          <w:rFonts w:asciiTheme="minorHAnsi" w:eastAsia="新細明體" w:hAnsiTheme="minorHAnsi" w:cstheme="minorHAnsi"/>
          <w:color w:val="FF0000"/>
          <w:sz w:val="22"/>
          <w:szCs w:val="22"/>
          <w:lang w:eastAsia="zh-TW"/>
        </w:rPr>
        <w:t>Journal_title</w:t>
      </w:r>
      <w:proofErr w:type="spellEnd"/>
    </w:p>
    <w:p w14:paraId="1EF1A442" w14:textId="77777777" w:rsidR="00545346" w:rsidRPr="00545346" w:rsidRDefault="0054534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xpath1&lt;-"//*[@class='</w:t>
      </w:r>
      <w:proofErr w:type="spell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supp</w:t>
      </w:r>
      <w:proofErr w:type="spell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']/p/span"</w:t>
      </w:r>
    </w:p>
    <w:p w14:paraId="37373A24" w14:textId="77777777" w:rsidR="00545346" w:rsidRPr="00545346" w:rsidRDefault="0054534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target1 = </w:t>
      </w:r>
      <w:proofErr w:type="spell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xml_find_all</w:t>
      </w:r>
      <w:proofErr w:type="spell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(</w:t>
      </w:r>
      <w:proofErr w:type="spell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html.page</w:t>
      </w:r>
      <w:proofErr w:type="spell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, xpath1)</w:t>
      </w:r>
    </w:p>
    <w:p w14:paraId="5CBE3977" w14:textId="77777777" w:rsidR="00545346" w:rsidRPr="00545346" w:rsidRDefault="0054534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proofErr w:type="spell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Journal_title</w:t>
      </w:r>
      <w:proofErr w:type="spell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 = </w:t>
      </w:r>
      <w:proofErr w:type="spell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xml_text</w:t>
      </w:r>
      <w:proofErr w:type="spell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(target1)</w:t>
      </w:r>
    </w:p>
    <w:p w14:paraId="08AF6187" w14:textId="157639A2" w:rsidR="00545346" w:rsidRDefault="0054534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</w:p>
    <w:p w14:paraId="738DB76B" w14:textId="0067E3C8" w:rsidR="002B00EC" w:rsidRDefault="002B00EC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</w:p>
    <w:p w14:paraId="2C9A2FB9" w14:textId="5D11A77D" w:rsidR="002B00EC" w:rsidRDefault="002B00EC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</w:p>
    <w:p w14:paraId="09533FBA" w14:textId="0376CF6A" w:rsidR="002B00EC" w:rsidRDefault="002B00EC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</w:p>
    <w:p w14:paraId="7FFFCD54" w14:textId="405BB624" w:rsidR="002B00EC" w:rsidRDefault="002B00EC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</w:p>
    <w:p w14:paraId="19675EF1" w14:textId="77777777" w:rsidR="002B00EC" w:rsidRPr="00545346" w:rsidRDefault="002B00EC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</w:p>
    <w:p w14:paraId="4824C004" w14:textId="1552856C" w:rsidR="002B00EC" w:rsidRPr="002B00EC" w:rsidRDefault="002B00EC" w:rsidP="00545346">
      <w:pPr>
        <w:rPr>
          <w:rFonts w:asciiTheme="minorHAnsi" w:eastAsia="新細明體" w:hAnsiTheme="minorHAnsi" w:cstheme="minorHAnsi"/>
          <w:color w:val="FF0000"/>
          <w:sz w:val="22"/>
          <w:szCs w:val="22"/>
          <w:lang w:eastAsia="zh-TW"/>
        </w:rPr>
      </w:pPr>
      <w:r w:rsidRPr="002B00EC">
        <w:rPr>
          <w:rFonts w:asciiTheme="minorHAnsi" w:eastAsia="新細明體" w:hAnsiTheme="minorHAnsi" w:cstheme="minorHAnsi"/>
          <w:color w:val="FF0000"/>
          <w:sz w:val="22"/>
          <w:szCs w:val="22"/>
          <w:lang w:eastAsia="zh-TW"/>
        </w:rPr>
        <w:t>Do the same things as the above</w:t>
      </w:r>
      <w:r w:rsidRPr="002B00EC">
        <w:rPr>
          <w:rFonts w:asciiTheme="minorHAnsi" w:eastAsia="新細明體" w:hAnsiTheme="minorHAnsi" w:cstheme="minorHAnsi" w:hint="eastAsia"/>
          <w:color w:val="FF0000"/>
          <w:sz w:val="22"/>
          <w:szCs w:val="22"/>
          <w:lang w:eastAsia="zh-TW"/>
        </w:rPr>
        <w:t>,</w:t>
      </w:r>
      <w:r w:rsidRPr="002B00EC">
        <w:rPr>
          <w:rFonts w:asciiTheme="minorHAnsi" w:eastAsia="新細明體" w:hAnsiTheme="minorHAnsi" w:cstheme="minorHAnsi"/>
          <w:color w:val="FF0000"/>
          <w:sz w:val="22"/>
          <w:szCs w:val="22"/>
          <w:lang w:eastAsia="zh-TW"/>
        </w:rPr>
        <w:t xml:space="preserve"> find the author and year of publishing</w:t>
      </w:r>
    </w:p>
    <w:p w14:paraId="4B3D1C9C" w14:textId="393F3017" w:rsidR="00545346" w:rsidRPr="00545346" w:rsidRDefault="0054534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xpath2&lt;-"//*[@class='</w:t>
      </w:r>
      <w:proofErr w:type="spell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supp</w:t>
      </w:r>
      <w:proofErr w:type="spell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']/p"</w:t>
      </w:r>
    </w:p>
    <w:p w14:paraId="027F58BA" w14:textId="77777777" w:rsidR="00545346" w:rsidRPr="00545346" w:rsidRDefault="0054534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target2 = </w:t>
      </w:r>
      <w:proofErr w:type="spell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xml_find_all</w:t>
      </w:r>
      <w:proofErr w:type="spell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(</w:t>
      </w:r>
      <w:proofErr w:type="spell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html.page</w:t>
      </w:r>
      <w:proofErr w:type="spell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, xpath2)</w:t>
      </w:r>
    </w:p>
    <w:p w14:paraId="6A7B990E" w14:textId="77777777" w:rsidR="00545346" w:rsidRPr="00545346" w:rsidRDefault="0054534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lastRenderedPageBreak/>
        <w:t xml:space="preserve">title2 = </w:t>
      </w:r>
      <w:proofErr w:type="spell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xml_text</w:t>
      </w:r>
      <w:proofErr w:type="spell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(target2)</w:t>
      </w:r>
    </w:p>
    <w:p w14:paraId="22ABA4DA" w14:textId="77777777" w:rsidR="00545346" w:rsidRPr="00545346" w:rsidRDefault="0054534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author&lt;-title2[c(1,3,5,7,9,11,13,15,17,19)]</w:t>
      </w:r>
    </w:p>
    <w:p w14:paraId="2DE005DB" w14:textId="77777777" w:rsidR="00545346" w:rsidRPr="00545346" w:rsidRDefault="0054534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year&lt;-title2[c(2,4,6,8,10,12,14,16,18,20)]</w:t>
      </w:r>
    </w:p>
    <w:p w14:paraId="064D610D" w14:textId="3E93477B" w:rsidR="00545346" w:rsidRDefault="0054534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</w:p>
    <w:p w14:paraId="3329FF5E" w14:textId="1F82699A" w:rsidR="002B00EC" w:rsidRPr="002B00EC" w:rsidRDefault="002B00EC" w:rsidP="00545346">
      <w:pPr>
        <w:rPr>
          <w:rFonts w:asciiTheme="minorHAnsi" w:eastAsia="新細明體" w:hAnsiTheme="minorHAnsi" w:cstheme="minorHAnsi"/>
          <w:color w:val="FF0000"/>
          <w:sz w:val="22"/>
          <w:szCs w:val="22"/>
          <w:lang w:eastAsia="zh-TW"/>
        </w:rPr>
      </w:pPr>
      <w:r w:rsidRPr="002B00EC">
        <w:rPr>
          <w:rFonts w:asciiTheme="minorHAnsi" w:eastAsia="新細明體" w:hAnsiTheme="minorHAnsi" w:cstheme="minorHAnsi" w:hint="eastAsia"/>
          <w:color w:val="FF0000"/>
          <w:sz w:val="22"/>
          <w:szCs w:val="22"/>
          <w:lang w:eastAsia="zh-TW"/>
        </w:rPr>
        <w:t>N</w:t>
      </w:r>
      <w:r w:rsidRPr="002B00EC">
        <w:rPr>
          <w:rFonts w:asciiTheme="minorHAnsi" w:eastAsia="新細明體" w:hAnsiTheme="minorHAnsi" w:cstheme="minorHAnsi"/>
          <w:color w:val="FF0000"/>
          <w:sz w:val="22"/>
          <w:szCs w:val="22"/>
          <w:lang w:eastAsia="zh-TW"/>
        </w:rPr>
        <w:t xml:space="preserve">ow, make a </w:t>
      </w:r>
      <w:proofErr w:type="spellStart"/>
      <w:r w:rsidRPr="002B00EC">
        <w:rPr>
          <w:rFonts w:asciiTheme="minorHAnsi" w:eastAsia="新細明體" w:hAnsiTheme="minorHAnsi" w:cstheme="minorHAnsi"/>
          <w:color w:val="FF0000"/>
          <w:sz w:val="22"/>
          <w:szCs w:val="22"/>
          <w:lang w:eastAsia="zh-TW"/>
        </w:rPr>
        <w:t>dataframe</w:t>
      </w:r>
      <w:proofErr w:type="spellEnd"/>
      <w:r w:rsidRPr="002B00EC">
        <w:rPr>
          <w:rFonts w:asciiTheme="minorHAnsi" w:eastAsia="新細明體" w:hAnsiTheme="minorHAnsi" w:cstheme="minorHAnsi"/>
          <w:color w:val="FF0000"/>
          <w:sz w:val="22"/>
          <w:szCs w:val="22"/>
          <w:lang w:eastAsia="zh-TW"/>
        </w:rPr>
        <w:t xml:space="preserve"> including article title, title of journal, author, Year of publication for each paper(20 paper)</w:t>
      </w:r>
    </w:p>
    <w:p w14:paraId="75680618" w14:textId="46DF4A0C" w:rsidR="00545346" w:rsidRDefault="0054534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page.info = </w:t>
      </w:r>
      <w:proofErr w:type="spell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data.frame</w:t>
      </w:r>
      <w:proofErr w:type="spell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(</w:t>
      </w:r>
      <w:proofErr w:type="spellStart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title,Journal_title,author,year</w:t>
      </w:r>
      <w:proofErr w:type="spellEnd"/>
      <w:r w:rsidRPr="00545346">
        <w:rPr>
          <w:rFonts w:asciiTheme="minorHAnsi" w:eastAsia="新細明體" w:hAnsiTheme="minorHAnsi" w:cstheme="minorHAnsi"/>
          <w:sz w:val="22"/>
          <w:szCs w:val="22"/>
          <w:lang w:eastAsia="zh-TW"/>
        </w:rPr>
        <w:t>)</w:t>
      </w:r>
    </w:p>
    <w:p w14:paraId="7F28765D" w14:textId="77777777" w:rsidR="002B00EC" w:rsidRDefault="002B00EC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</w:p>
    <w:p w14:paraId="76D2FFBE" w14:textId="363F377F" w:rsidR="00545346" w:rsidRDefault="002B00EC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r>
        <w:rPr>
          <w:noProof/>
          <w:lang w:eastAsia="zh-TW"/>
        </w:rPr>
        <w:drawing>
          <wp:inline distT="0" distB="0" distL="0" distR="0" wp14:anchorId="3240D4CF" wp14:editId="79F599A7">
            <wp:extent cx="5943600" cy="274574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29A3" w14:textId="77777777" w:rsidR="00545346" w:rsidRPr="00545346" w:rsidRDefault="00545346" w:rsidP="00545346">
      <w:pPr>
        <w:rPr>
          <w:rFonts w:asciiTheme="minorHAnsi" w:eastAsia="新細明體" w:hAnsiTheme="minorHAnsi" w:cstheme="minorHAnsi"/>
          <w:sz w:val="22"/>
          <w:szCs w:val="22"/>
          <w:lang w:eastAsia="zh-TW"/>
        </w:rPr>
      </w:pPr>
    </w:p>
    <w:p w14:paraId="5CCA5FE5" w14:textId="27D06554" w:rsidR="00961CCE" w:rsidRPr="00AB479C" w:rsidRDefault="00AB479C" w:rsidP="00AB479C">
      <w:pPr>
        <w:pStyle w:val="aa"/>
        <w:numPr>
          <w:ilvl w:val="1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AB479C">
        <w:rPr>
          <w:rFonts w:asciiTheme="minorHAnsi" w:hAnsiTheme="minorHAnsi" w:cstheme="minorHAnsi"/>
          <w:color w:val="FF0000"/>
          <w:sz w:val="22"/>
          <w:szCs w:val="22"/>
        </w:rPr>
        <w:t>Finally, we can grab all the information in twenty paper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58019467" w14:textId="4FA9F8F6" w:rsidR="00910AEE" w:rsidRPr="00910AEE" w:rsidRDefault="00AB479C" w:rsidP="00910AEE">
      <w:pPr>
        <w:pStyle w:val="aa"/>
        <w:numPr>
          <w:ilvl w:val="1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AB479C">
        <w:rPr>
          <w:rFonts w:asciiTheme="minorHAnsi" w:eastAsia="新細明體" w:hAnsiTheme="minorHAnsi" w:cstheme="minorHAnsi"/>
          <w:sz w:val="22"/>
          <w:szCs w:val="22"/>
          <w:lang w:eastAsia="zh-TW"/>
        </w:rPr>
        <w:t>Actually, t</w:t>
      </w:r>
      <w:r w:rsidR="00910AEE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his have a </w:t>
      </w:r>
      <w:r w:rsidR="00910AEE" w:rsidRPr="004E4C63">
        <w:rPr>
          <w:rFonts w:asciiTheme="minorHAnsi" w:eastAsia="新細明體" w:hAnsiTheme="minorHAnsi" w:cstheme="minorHAnsi"/>
          <w:color w:val="FF0000"/>
          <w:sz w:val="22"/>
          <w:szCs w:val="22"/>
          <w:lang w:eastAsia="zh-TW"/>
        </w:rPr>
        <w:t>bug</w:t>
      </w:r>
      <w:r w:rsidR="00910AEE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: if we click third paper, the name of doctor doesn’t match </w:t>
      </w:r>
    </w:p>
    <w:p w14:paraId="46C0DC18" w14:textId="6E58C80E" w:rsidR="00910AEE" w:rsidRDefault="00910AEE" w:rsidP="00910AEE">
      <w:pPr>
        <w:pStyle w:val="aa"/>
        <w:ind w:left="792"/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r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Hospital name. So we have to write a loop to judge </w:t>
      </w:r>
      <w:r w:rsidR="004E4C63">
        <w:rPr>
          <w:rFonts w:asciiTheme="minorHAnsi" w:eastAsia="新細明體" w:hAnsiTheme="minorHAnsi" w:cstheme="minorHAnsi"/>
          <w:sz w:val="22"/>
          <w:szCs w:val="22"/>
          <w:lang w:eastAsia="zh-TW"/>
        </w:rPr>
        <w:t>whether the doctor match hospital.</w:t>
      </w:r>
    </w:p>
    <w:p w14:paraId="5EFFAD22" w14:textId="77777777" w:rsidR="004E4C63" w:rsidRPr="00910AEE" w:rsidRDefault="004E4C63" w:rsidP="00910AEE">
      <w:pPr>
        <w:pStyle w:val="aa"/>
        <w:ind w:left="792"/>
        <w:rPr>
          <w:rFonts w:asciiTheme="minorHAnsi" w:hAnsiTheme="minorHAnsi" w:cstheme="minorHAnsi"/>
          <w:sz w:val="22"/>
          <w:szCs w:val="22"/>
        </w:rPr>
      </w:pPr>
    </w:p>
    <w:p w14:paraId="76851F03" w14:textId="3E463D37" w:rsidR="00961CCE" w:rsidRDefault="004E4C63" w:rsidP="00961CCE">
      <w:pPr>
        <w:pStyle w:val="aa"/>
        <w:ind w:left="792"/>
        <w:rPr>
          <w:rFonts w:asciiTheme="minorHAnsi" w:hAnsiTheme="minorHAnsi" w:cstheme="minorHAnsi"/>
          <w:sz w:val="22"/>
          <w:szCs w:val="22"/>
        </w:rPr>
      </w:pPr>
      <w:r>
        <w:rPr>
          <w:noProof/>
          <w:lang w:eastAsia="zh-TW"/>
        </w:rPr>
        <w:drawing>
          <wp:inline distT="0" distB="0" distL="0" distR="0" wp14:anchorId="27A73D13" wp14:editId="7375F7AD">
            <wp:extent cx="5425440" cy="2354580"/>
            <wp:effectExtent l="0" t="0" r="381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513" r="3205" b="28369"/>
                    <a:stretch/>
                  </pic:blipFill>
                  <pic:spPr bwMode="auto">
                    <a:xfrm>
                      <a:off x="0" y="0"/>
                      <a:ext cx="542544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F3F43" w14:textId="77777777" w:rsidR="004E4C63" w:rsidRPr="00545346" w:rsidRDefault="004E4C63" w:rsidP="004E4C63">
      <w:pPr>
        <w:pStyle w:val="aa"/>
        <w:ind w:left="792"/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r>
        <w:rPr>
          <w:rFonts w:asciiTheme="minorHAnsi" w:eastAsia="新細明體" w:hAnsiTheme="minorHAnsi" w:cstheme="minorHAnsi" w:hint="eastAsia"/>
          <w:sz w:val="22"/>
          <w:szCs w:val="22"/>
          <w:lang w:eastAsia="zh-TW"/>
        </w:rPr>
        <w:t>T</w:t>
      </w:r>
      <w:r>
        <w:rPr>
          <w:rFonts w:asciiTheme="minorHAnsi" w:eastAsia="新細明體" w:hAnsiTheme="minorHAnsi" w:cstheme="minorHAnsi"/>
          <w:sz w:val="22"/>
          <w:szCs w:val="22"/>
          <w:lang w:eastAsia="zh-TW"/>
        </w:rPr>
        <w:t>he R code is under this :</w:t>
      </w:r>
    </w:p>
    <w:p w14:paraId="1C777056" w14:textId="777A6FB8" w:rsidR="009240C3" w:rsidRDefault="009240C3" w:rsidP="00961CCE">
      <w:pPr>
        <w:pStyle w:val="aa"/>
        <w:ind w:left="792"/>
        <w:rPr>
          <w:rFonts w:asciiTheme="minorHAnsi" w:hAnsiTheme="minorHAnsi" w:cstheme="minorHAnsi"/>
          <w:sz w:val="22"/>
          <w:szCs w:val="22"/>
        </w:rPr>
      </w:pPr>
    </w:p>
    <w:p w14:paraId="2EBD03FB" w14:textId="355D4A48" w:rsidR="009240C3" w:rsidRDefault="004E4C63" w:rsidP="00961CCE">
      <w:pPr>
        <w:pStyle w:val="aa"/>
        <w:ind w:left="792"/>
        <w:rPr>
          <w:rFonts w:asciiTheme="minorHAnsi" w:hAnsiTheme="minorHAnsi" w:cstheme="minorHAnsi"/>
          <w:sz w:val="22"/>
          <w:szCs w:val="22"/>
        </w:rPr>
      </w:pPr>
      <w:r>
        <w:rPr>
          <w:noProof/>
          <w:lang w:eastAsia="zh-TW"/>
        </w:rPr>
        <w:lastRenderedPageBreak/>
        <w:drawing>
          <wp:inline distT="0" distB="0" distL="0" distR="0" wp14:anchorId="56F781B9" wp14:editId="29FD7BEF">
            <wp:extent cx="6057900" cy="441007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0293" cy="441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2031" w14:textId="46710964" w:rsidR="00C35EC4" w:rsidRDefault="00C35EC4" w:rsidP="00961CCE">
      <w:pPr>
        <w:pStyle w:val="aa"/>
        <w:ind w:left="792"/>
        <w:rPr>
          <w:rFonts w:asciiTheme="minorHAnsi" w:hAnsiTheme="minorHAnsi" w:cstheme="minorHAnsi"/>
          <w:sz w:val="22"/>
          <w:szCs w:val="22"/>
        </w:rPr>
      </w:pPr>
    </w:p>
    <w:p w14:paraId="6D400AC2" w14:textId="573112BF" w:rsidR="00D80035" w:rsidRPr="00C35EC4" w:rsidRDefault="00D80035" w:rsidP="00C35EC4">
      <w:pPr>
        <w:rPr>
          <w:rFonts w:asciiTheme="minorHAnsi" w:hAnsiTheme="minorHAnsi" w:cstheme="minorHAnsi"/>
          <w:sz w:val="22"/>
          <w:szCs w:val="22"/>
        </w:rPr>
      </w:pPr>
    </w:p>
    <w:p w14:paraId="40E92AC2" w14:textId="1E9954B4" w:rsidR="00774D0F" w:rsidRPr="00192304" w:rsidRDefault="004E4C63" w:rsidP="00774D0F">
      <w:pPr>
        <w:pStyle w:val="aa"/>
        <w:numPr>
          <w:ilvl w:val="1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eastAsia="新細明體" w:hAnsiTheme="minorHAnsi" w:cstheme="minorHAnsi"/>
          <w:sz w:val="22"/>
          <w:szCs w:val="22"/>
          <w:lang w:eastAsia="zh-TW"/>
        </w:rPr>
        <w:t>Under this loop, they will output</w:t>
      </w:r>
      <w:r w:rsidR="00192304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 which paper should we leave:</w:t>
      </w:r>
    </w:p>
    <w:p w14:paraId="7B5339EE" w14:textId="5274D528" w:rsidR="00192304" w:rsidRPr="00192304" w:rsidRDefault="00192304" w:rsidP="00192304">
      <w:pPr>
        <w:pStyle w:val="aa"/>
        <w:ind w:left="792"/>
        <w:rPr>
          <w:rFonts w:asciiTheme="minorHAnsi" w:hAnsiTheme="minorHAnsi" w:cstheme="minorHAnsi"/>
          <w:sz w:val="22"/>
          <w:szCs w:val="22"/>
        </w:rPr>
      </w:pPr>
      <w:r>
        <w:rPr>
          <w:noProof/>
          <w:lang w:eastAsia="zh-TW"/>
        </w:rPr>
        <w:drawing>
          <wp:inline distT="0" distB="0" distL="0" distR="0" wp14:anchorId="7AF1F43A" wp14:editId="2F33501B">
            <wp:extent cx="4581525" cy="45720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4653" w14:textId="7A544369" w:rsidR="00192304" w:rsidRPr="00192304" w:rsidRDefault="00192304" w:rsidP="00774D0F">
      <w:pPr>
        <w:pStyle w:val="aa"/>
        <w:numPr>
          <w:ilvl w:val="1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eastAsia="新細明體" w:hAnsiTheme="minorHAnsi" w:cstheme="minorHAnsi"/>
          <w:sz w:val="22"/>
          <w:szCs w:val="22"/>
          <w:lang w:eastAsia="zh-TW"/>
        </w:rPr>
        <w:t>Finally, output become this:</w:t>
      </w:r>
    </w:p>
    <w:p w14:paraId="2C3047C1" w14:textId="77777777" w:rsidR="00192304" w:rsidRPr="00192304" w:rsidRDefault="00192304" w:rsidP="00192304">
      <w:pPr>
        <w:pStyle w:val="aa"/>
        <w:ind w:left="792"/>
        <w:rPr>
          <w:rFonts w:asciiTheme="minorHAnsi" w:hAnsiTheme="minorHAnsi" w:cstheme="minorHAnsi"/>
          <w:sz w:val="22"/>
          <w:szCs w:val="22"/>
        </w:rPr>
      </w:pPr>
    </w:p>
    <w:p w14:paraId="5705C928" w14:textId="67577B2C" w:rsidR="00192304" w:rsidRDefault="00192304" w:rsidP="00192304">
      <w:pPr>
        <w:pStyle w:val="aa"/>
        <w:ind w:left="792"/>
        <w:rPr>
          <w:rFonts w:asciiTheme="minorHAnsi" w:hAnsiTheme="minorHAnsi" w:cstheme="minorHAnsi"/>
          <w:sz w:val="22"/>
          <w:szCs w:val="22"/>
        </w:rPr>
      </w:pPr>
      <w:r>
        <w:rPr>
          <w:noProof/>
          <w:lang w:eastAsia="zh-TW"/>
        </w:rPr>
        <w:drawing>
          <wp:inline distT="0" distB="0" distL="0" distR="0" wp14:anchorId="4F71C9D3" wp14:editId="7A924C8D">
            <wp:extent cx="5943600" cy="1828165"/>
            <wp:effectExtent l="0" t="0" r="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3462" w14:textId="06A2F564" w:rsidR="00192304" w:rsidRPr="00192304" w:rsidRDefault="00192304" w:rsidP="00192304">
      <w:pPr>
        <w:pStyle w:val="aa"/>
        <w:ind w:left="792"/>
        <w:rPr>
          <w:rFonts w:asciiTheme="minorHAnsi" w:eastAsia="新細明體" w:hAnsiTheme="minorHAnsi" w:cstheme="minorHAnsi"/>
          <w:sz w:val="22"/>
          <w:szCs w:val="22"/>
          <w:lang w:eastAsia="zh-TW"/>
        </w:rPr>
      </w:pPr>
      <w:r>
        <w:rPr>
          <w:rFonts w:asciiTheme="minorHAnsi" w:eastAsia="新細明體" w:hAnsiTheme="minorHAnsi" w:cstheme="minorHAnsi" w:hint="eastAsia"/>
          <w:sz w:val="22"/>
          <w:szCs w:val="22"/>
          <w:lang w:eastAsia="zh-TW"/>
        </w:rPr>
        <w:t>N</w:t>
      </w:r>
      <w:r>
        <w:rPr>
          <w:rFonts w:asciiTheme="minorHAnsi" w:eastAsia="新細明體" w:hAnsiTheme="minorHAnsi" w:cstheme="minorHAnsi"/>
          <w:sz w:val="22"/>
          <w:szCs w:val="22"/>
          <w:lang w:eastAsia="zh-TW"/>
        </w:rPr>
        <w:t>ow,</w:t>
      </w:r>
      <w:r w:rsidR="00AE7DAA">
        <w:rPr>
          <w:rFonts w:asciiTheme="minorHAnsi" w:eastAsia="新細明體" w:hAnsiTheme="minorHAnsi" w:cstheme="minorHAnsi"/>
          <w:sz w:val="22"/>
          <w:szCs w:val="22"/>
          <w:lang w:eastAsia="zh-TW"/>
        </w:rPr>
        <w:t xml:space="preserve">  we can go to website to check is correct or not.</w:t>
      </w:r>
    </w:p>
    <w:p w14:paraId="32671FED" w14:textId="77777777" w:rsidR="00192304" w:rsidRPr="00774D0F" w:rsidRDefault="00192304" w:rsidP="00192304">
      <w:pPr>
        <w:pStyle w:val="aa"/>
        <w:ind w:left="792"/>
        <w:rPr>
          <w:rFonts w:asciiTheme="minorHAnsi" w:hAnsiTheme="minorHAnsi" w:cstheme="minorHAnsi"/>
          <w:sz w:val="22"/>
          <w:szCs w:val="22"/>
        </w:rPr>
      </w:pPr>
    </w:p>
    <w:p w14:paraId="0D1EE06C" w14:textId="77777777" w:rsidR="002C7ECB" w:rsidRPr="003A5768" w:rsidRDefault="002C7ECB" w:rsidP="003A5768">
      <w:pPr>
        <w:rPr>
          <w:rFonts w:asciiTheme="minorHAnsi" w:hAnsiTheme="minorHAnsi" w:cstheme="minorHAnsi"/>
          <w:sz w:val="22"/>
          <w:szCs w:val="22"/>
        </w:rPr>
      </w:pPr>
    </w:p>
    <w:p w14:paraId="749435F8" w14:textId="77777777" w:rsidR="00EA02DC" w:rsidRPr="00F125D0" w:rsidRDefault="00EA02DC" w:rsidP="00EA02DC">
      <w:pPr>
        <w:rPr>
          <w:rFonts w:asciiTheme="minorHAnsi" w:hAnsiTheme="minorHAnsi" w:cstheme="minorHAnsi"/>
          <w:sz w:val="22"/>
          <w:szCs w:val="22"/>
        </w:rPr>
      </w:pPr>
    </w:p>
    <w:p w14:paraId="448576C2" w14:textId="627F6522" w:rsidR="00EE490D" w:rsidRDefault="00EE490D" w:rsidP="00A923E4">
      <w:pPr>
        <w:pStyle w:val="aa"/>
        <w:numPr>
          <w:ilvl w:val="0"/>
          <w:numId w:val="6"/>
        </w:numPr>
        <w:rPr>
          <w:rFonts w:asciiTheme="minorHAnsi" w:hAnsiTheme="minorHAnsi" w:cstheme="minorHAnsi"/>
          <w:i/>
          <w:sz w:val="22"/>
          <w:szCs w:val="22"/>
        </w:rPr>
      </w:pPr>
      <w:r w:rsidRPr="00F125D0">
        <w:rPr>
          <w:rFonts w:asciiTheme="minorHAnsi" w:hAnsiTheme="minorHAnsi" w:cstheme="minorHAnsi"/>
          <w:sz w:val="22"/>
          <w:szCs w:val="22"/>
        </w:rPr>
        <w:t xml:space="preserve">REFERENCES (EXTERNAL) </w:t>
      </w:r>
      <w:r w:rsidRPr="00F125D0">
        <w:rPr>
          <w:rFonts w:asciiTheme="minorHAnsi" w:hAnsiTheme="minorHAnsi" w:cstheme="minorHAnsi"/>
          <w:i/>
          <w:sz w:val="22"/>
          <w:szCs w:val="22"/>
        </w:rPr>
        <w:t>[Include external references that are pertinent to the content of this document]</w:t>
      </w:r>
    </w:p>
    <w:p w14:paraId="26FBB821" w14:textId="49BC9350" w:rsidR="003A759D" w:rsidRPr="003A759D" w:rsidRDefault="003A759D" w:rsidP="003A759D">
      <w:pPr>
        <w:pStyle w:val="aa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="新細明體" w:eastAsia="新細明體" w:hAnsi="新細明體"/>
          <w:lang w:eastAsia="zh-TW"/>
        </w:rPr>
        <w:t>Example:</w:t>
      </w:r>
      <w:hyperlink r:id="rId36" w:history="1">
        <w:r w:rsidRPr="003917CC">
          <w:rPr>
            <w:rStyle w:val="af1"/>
            <w:rFonts w:ascii="新細明體" w:eastAsia="新細明體" w:hAnsi="新細明體"/>
            <w:lang w:eastAsia="zh-TW"/>
          </w:rPr>
          <w:t>https://rpubs.com/skydome20/R-Note13-Web-Crawler-on-CIA-CREST-by-xml2</w:t>
        </w:r>
      </w:hyperlink>
    </w:p>
    <w:p w14:paraId="3242FC2E" w14:textId="050CD6C7" w:rsidR="00774D0F" w:rsidRDefault="00774D0F" w:rsidP="00E93FC0">
      <w:pPr>
        <w:pStyle w:val="aa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774D0F">
        <w:rPr>
          <w:rFonts w:asciiTheme="minorHAnsi" w:hAnsiTheme="minorHAnsi" w:cstheme="minorHAnsi"/>
          <w:sz w:val="22"/>
          <w:szCs w:val="22"/>
        </w:rPr>
        <w:t xml:space="preserve"> </w:t>
      </w:r>
      <w:hyperlink r:id="rId37" w:history="1">
        <w:r w:rsidR="00E93FC0" w:rsidRPr="00B84C78">
          <w:rPr>
            <w:rStyle w:val="af1"/>
            <w:rFonts w:asciiTheme="minorHAnsi" w:hAnsiTheme="minorHAnsi" w:cstheme="minorHAnsi"/>
            <w:sz w:val="22"/>
            <w:szCs w:val="22"/>
          </w:rPr>
          <w:t>https://en.wikipedia.org/wiki/XML</w:t>
        </w:r>
      </w:hyperlink>
    </w:p>
    <w:p w14:paraId="673AFAA3" w14:textId="6563CBD3" w:rsidR="00E93FC0" w:rsidRDefault="00A85744" w:rsidP="00E93FC0">
      <w:pPr>
        <w:pStyle w:val="aa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hyperlink r:id="rId38" w:history="1">
        <w:r w:rsidR="00E93FC0" w:rsidRPr="00B84C78">
          <w:rPr>
            <w:rStyle w:val="af1"/>
            <w:rFonts w:asciiTheme="minorHAnsi" w:hAnsiTheme="minorHAnsi" w:cstheme="minorHAnsi"/>
            <w:sz w:val="22"/>
            <w:szCs w:val="22"/>
          </w:rPr>
          <w:t>https://en.wikipedia.org/wiki/R_(programming_language)</w:t>
        </w:r>
      </w:hyperlink>
    </w:p>
    <w:p w14:paraId="1842BAB9" w14:textId="6F10BE80" w:rsidR="00E93FC0" w:rsidRPr="00774D0F" w:rsidRDefault="00A85744" w:rsidP="00E93FC0">
      <w:pPr>
        <w:pStyle w:val="aa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hyperlink r:id="rId39" w:history="1">
        <w:r w:rsidR="00E93FC0" w:rsidRPr="00B84C78">
          <w:rPr>
            <w:rStyle w:val="af1"/>
            <w:rFonts w:asciiTheme="minorHAnsi" w:hAnsiTheme="minorHAnsi" w:cstheme="minorHAnsi"/>
            <w:sz w:val="22"/>
            <w:szCs w:val="22"/>
          </w:rPr>
          <w:t>https://en.wikipedia.org/wiki/Web_crawler</w:t>
        </w:r>
      </w:hyperlink>
      <w:r w:rsidR="00E93FC0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6ADA8BDA" w14:textId="4B88CA3F" w:rsidR="007D63DC" w:rsidRPr="00774D0F" w:rsidRDefault="00EE490D" w:rsidP="00774D0F">
      <w:pPr>
        <w:pStyle w:val="aa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F125D0">
        <w:rPr>
          <w:rFonts w:asciiTheme="minorHAnsi" w:hAnsiTheme="minorHAnsi" w:cstheme="minorHAnsi"/>
          <w:sz w:val="22"/>
          <w:szCs w:val="22"/>
        </w:rPr>
        <w:t xml:space="preserve">RELATED DOCUMENTS </w:t>
      </w:r>
      <w:r w:rsidRPr="00F125D0">
        <w:rPr>
          <w:rFonts w:asciiTheme="minorHAnsi" w:hAnsiTheme="minorHAnsi" w:cstheme="minorHAnsi"/>
          <w:i/>
          <w:sz w:val="22"/>
          <w:szCs w:val="22"/>
        </w:rPr>
        <w:t>[Include list of attachments such as related forms, templates, or charts and records]</w:t>
      </w:r>
    </w:p>
    <w:p w14:paraId="5D3422FA" w14:textId="77777777" w:rsidR="00EE490D" w:rsidRPr="00F125D0" w:rsidRDefault="00EE490D" w:rsidP="00A923E4">
      <w:pPr>
        <w:pStyle w:val="aa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F125D0">
        <w:rPr>
          <w:rFonts w:asciiTheme="minorHAnsi" w:hAnsiTheme="minorHAnsi" w:cstheme="minorHAnsi"/>
          <w:sz w:val="22"/>
          <w:szCs w:val="22"/>
        </w:rPr>
        <w:t>KEY WORDS</w:t>
      </w:r>
    </w:p>
    <w:p w14:paraId="7A85D44F" w14:textId="2872430F" w:rsidR="00265EA3" w:rsidRDefault="00265EA3" w:rsidP="00774D0F">
      <w:pPr>
        <w:pStyle w:val="aa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Crawlers</w:t>
      </w:r>
    </w:p>
    <w:p w14:paraId="01F631CA" w14:textId="2A401550" w:rsidR="00EE490D" w:rsidRDefault="00A07EB7" w:rsidP="00774D0F">
      <w:pPr>
        <w:pStyle w:val="aa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R language</w:t>
      </w:r>
    </w:p>
    <w:p w14:paraId="777E5535" w14:textId="0EA31905" w:rsidR="00A07EB7" w:rsidRPr="00774D0F" w:rsidRDefault="00A07EB7" w:rsidP="00774D0F">
      <w:pPr>
        <w:pStyle w:val="aa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XML</w:t>
      </w:r>
    </w:p>
    <w:p w14:paraId="45484ECD" w14:textId="0372F770" w:rsidR="00DF6D13" w:rsidRPr="00774D0F" w:rsidRDefault="00DF6D13" w:rsidP="00774D0F">
      <w:pPr>
        <w:rPr>
          <w:rFonts w:asciiTheme="minorHAnsi" w:hAnsiTheme="minorHAnsi" w:cstheme="minorHAnsi"/>
          <w:sz w:val="22"/>
          <w:szCs w:val="22"/>
        </w:rPr>
      </w:pPr>
    </w:p>
    <w:p w14:paraId="292672BC" w14:textId="212D4EFC" w:rsidR="00A95FBE" w:rsidRDefault="00A95FBE" w:rsidP="00A95FB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10.  APPENDIX (Any websites text, troubleshooting)</w:t>
      </w:r>
    </w:p>
    <w:p w14:paraId="623BE872" w14:textId="54EC59C4" w:rsidR="00A95FBE" w:rsidRDefault="0036474A" w:rsidP="00A95FBE">
      <w:pPr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="新細明體" w:eastAsia="新細明體" w:hAnsi="新細明體" w:cstheme="minorHAnsi" w:hint="eastAsia"/>
          <w:sz w:val="22"/>
          <w:szCs w:val="22"/>
          <w:lang w:eastAsia="zh-TW"/>
        </w:rPr>
        <w:t>R</w:t>
      </w:r>
      <w:r>
        <w:rPr>
          <w:rFonts w:asciiTheme="minorHAnsi" w:hAnsiTheme="minorHAnsi" w:cstheme="minorHAnsi"/>
          <w:sz w:val="22"/>
          <w:szCs w:val="22"/>
        </w:rPr>
        <w:t>code</w:t>
      </w:r>
      <w:proofErr w:type="spellEnd"/>
      <w:r>
        <w:rPr>
          <w:rFonts w:asciiTheme="minorHAnsi" w:hAnsiTheme="minorHAnsi" w:cstheme="minorHAnsi"/>
          <w:sz w:val="22"/>
          <w:szCs w:val="22"/>
        </w:rPr>
        <w:t>:</w:t>
      </w:r>
    </w:p>
    <w:p w14:paraId="25F19118" w14:textId="77777777" w:rsidR="0036474A" w:rsidRDefault="0036474A" w:rsidP="00A95FBE">
      <w:pPr>
        <w:rPr>
          <w:rFonts w:asciiTheme="minorHAnsi" w:hAnsiTheme="minorHAnsi" w:cstheme="minorHAnsi"/>
          <w:sz w:val="22"/>
          <w:szCs w:val="22"/>
        </w:rPr>
      </w:pPr>
    </w:p>
    <w:p w14:paraId="1DBFC96B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36474A">
        <w:rPr>
          <w:rFonts w:asciiTheme="minorHAnsi" w:hAnsiTheme="minorHAnsi" w:cstheme="minorHAnsi"/>
          <w:sz w:val="22"/>
          <w:szCs w:val="22"/>
        </w:rPr>
        <w:t>require(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xml2)</w:t>
      </w:r>
    </w:p>
    <w:p w14:paraId="619EC64A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36474A">
        <w:rPr>
          <w:rFonts w:asciiTheme="minorHAnsi" w:hAnsiTheme="minorHAnsi" w:cstheme="minorHAnsi"/>
          <w:sz w:val="22"/>
          <w:szCs w:val="22"/>
        </w:rPr>
        <w:t>library(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"xml2")</w:t>
      </w:r>
    </w:p>
    <w:p w14:paraId="2329FC78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36474A">
        <w:rPr>
          <w:rFonts w:asciiTheme="minorHAnsi" w:hAnsiTheme="minorHAnsi" w:cstheme="minorHAnsi"/>
          <w:sz w:val="22"/>
          <w:szCs w:val="22"/>
        </w:rPr>
        <w:t>query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&lt;- 'term=(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changhua+christian+hospital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)+AND+(hsieh+mc%5BAUTHOR%5D)'</w:t>
      </w:r>
    </w:p>
    <w:p w14:paraId="1CC75D8A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proofErr w:type="spellStart"/>
      <w:r w:rsidRPr="0036474A">
        <w:rPr>
          <w:rFonts w:asciiTheme="minorHAnsi" w:hAnsiTheme="minorHAnsi" w:cstheme="minorHAnsi"/>
          <w:sz w:val="22"/>
          <w:szCs w:val="22"/>
        </w:rPr>
        <w:t>result.urls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&lt;-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paste(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 xml:space="preserve">'https://www.ncbi.nlm.nih.gov/pubmed/', query, 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sep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='?')</w:t>
      </w:r>
    </w:p>
    <w:p w14:paraId="275C37B9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</w:p>
    <w:p w14:paraId="17D27DB7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proofErr w:type="spellStart"/>
      <w:r w:rsidRPr="0036474A">
        <w:rPr>
          <w:rFonts w:asciiTheme="minorHAnsi" w:hAnsiTheme="minorHAnsi" w:cstheme="minorHAnsi"/>
          <w:sz w:val="22"/>
          <w:szCs w:val="22"/>
        </w:rPr>
        <w:t>html.page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read_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html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spellStart"/>
      <w:proofErr w:type="gramEnd"/>
      <w:r w:rsidRPr="0036474A">
        <w:rPr>
          <w:rFonts w:asciiTheme="minorHAnsi" w:hAnsiTheme="minorHAnsi" w:cstheme="minorHAnsi"/>
          <w:sz w:val="22"/>
          <w:szCs w:val="22"/>
        </w:rPr>
        <w:t>url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result.urls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[1]))</w:t>
      </w:r>
    </w:p>
    <w:p w14:paraId="012D903A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36474A">
        <w:rPr>
          <w:rFonts w:asciiTheme="minorHAnsi" w:hAnsiTheme="minorHAnsi" w:cstheme="minorHAnsi"/>
          <w:sz w:val="22"/>
          <w:szCs w:val="22"/>
        </w:rPr>
        <w:t>xpath</w:t>
      </w:r>
      <w:proofErr w:type="spellEnd"/>
      <w:proofErr w:type="gramEnd"/>
      <w:r w:rsidRPr="0036474A">
        <w:rPr>
          <w:rFonts w:asciiTheme="minorHAnsi" w:hAnsiTheme="minorHAnsi" w:cstheme="minorHAnsi"/>
          <w:sz w:val="22"/>
          <w:szCs w:val="22"/>
        </w:rPr>
        <w:t>&lt;-"//*[@class='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rslt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']/p/a"</w:t>
      </w:r>
    </w:p>
    <w:p w14:paraId="4C02C421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36474A">
        <w:rPr>
          <w:rFonts w:asciiTheme="minorHAnsi" w:hAnsiTheme="minorHAnsi" w:cstheme="minorHAnsi"/>
          <w:sz w:val="22"/>
          <w:szCs w:val="22"/>
        </w:rPr>
        <w:t>target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&lt;-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xml_find_all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html.page,xpath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)</w:t>
      </w:r>
    </w:p>
    <w:p w14:paraId="212B15A3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36474A">
        <w:rPr>
          <w:rFonts w:asciiTheme="minorHAnsi" w:hAnsiTheme="minorHAnsi" w:cstheme="minorHAnsi"/>
          <w:sz w:val="22"/>
          <w:szCs w:val="22"/>
        </w:rPr>
        <w:t>title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&lt;-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xml_text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 xml:space="preserve">(target) </w:t>
      </w:r>
    </w:p>
    <w:p w14:paraId="0CE9BF85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</w:p>
    <w:p w14:paraId="7E6518B8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>xpath1&lt;-"//*[@class='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supp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']/p/span"</w:t>
      </w:r>
    </w:p>
    <w:p w14:paraId="07724F05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target1 = 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xml_find_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all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spellStart"/>
      <w:proofErr w:type="gramEnd"/>
      <w:r w:rsidRPr="0036474A">
        <w:rPr>
          <w:rFonts w:asciiTheme="minorHAnsi" w:hAnsiTheme="minorHAnsi" w:cstheme="minorHAnsi"/>
          <w:sz w:val="22"/>
          <w:szCs w:val="22"/>
        </w:rPr>
        <w:t>html.page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, xpath1)</w:t>
      </w:r>
    </w:p>
    <w:p w14:paraId="474E362D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proofErr w:type="spellStart"/>
      <w:r w:rsidRPr="0036474A">
        <w:rPr>
          <w:rFonts w:asciiTheme="minorHAnsi" w:hAnsiTheme="minorHAnsi" w:cstheme="minorHAnsi"/>
          <w:sz w:val="22"/>
          <w:szCs w:val="22"/>
        </w:rPr>
        <w:t>Journal_title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xml_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text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target1)</w:t>
      </w:r>
    </w:p>
    <w:p w14:paraId="1E814181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</w:p>
    <w:p w14:paraId="5FBAAD94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>xpath2&lt;-"//*[@class='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supp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']/p"</w:t>
      </w:r>
    </w:p>
    <w:p w14:paraId="17A1FE0E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target2 = 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xml_find_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all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spellStart"/>
      <w:proofErr w:type="gramEnd"/>
      <w:r w:rsidRPr="0036474A">
        <w:rPr>
          <w:rFonts w:asciiTheme="minorHAnsi" w:hAnsiTheme="minorHAnsi" w:cstheme="minorHAnsi"/>
          <w:sz w:val="22"/>
          <w:szCs w:val="22"/>
        </w:rPr>
        <w:t>html.page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, xpath2)</w:t>
      </w:r>
    </w:p>
    <w:p w14:paraId="3C9C1928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title2 = 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xml_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text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target2)</w:t>
      </w:r>
    </w:p>
    <w:p w14:paraId="4B7DE49A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>author&lt;-title2[c(1,3,5,7,9,11,13,15,17,19)]</w:t>
      </w:r>
    </w:p>
    <w:p w14:paraId="37B7D651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>year&lt;-title2[c(2,4,6,8,10,12,14,16,18,20)]</w:t>
      </w:r>
    </w:p>
    <w:p w14:paraId="22A5AA42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</w:p>
    <w:p w14:paraId="48816EBB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page.info = </w:t>
      </w:r>
      <w:proofErr w:type="spellStart"/>
      <w:proofErr w:type="gramStart"/>
      <w:r w:rsidRPr="0036474A">
        <w:rPr>
          <w:rFonts w:asciiTheme="minorHAnsi" w:hAnsiTheme="minorHAnsi" w:cstheme="minorHAnsi"/>
          <w:sz w:val="22"/>
          <w:szCs w:val="22"/>
        </w:rPr>
        <w:t>data.frame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spellStart"/>
      <w:proofErr w:type="gramEnd"/>
      <w:r w:rsidRPr="0036474A">
        <w:rPr>
          <w:rFonts w:asciiTheme="minorHAnsi" w:hAnsiTheme="minorHAnsi" w:cstheme="minorHAnsi"/>
          <w:sz w:val="22"/>
          <w:szCs w:val="22"/>
        </w:rPr>
        <w:t>title,Journal_title,author,year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)</w:t>
      </w:r>
    </w:p>
    <w:p w14:paraId="2881E416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</w:p>
    <w:p w14:paraId="1A17E5E7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>#################################################################</w:t>
      </w:r>
    </w:p>
    <w:p w14:paraId="21DB9474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proofErr w:type="spellStart"/>
      <w:r w:rsidRPr="0036474A">
        <w:rPr>
          <w:rFonts w:asciiTheme="minorHAnsi" w:hAnsiTheme="minorHAnsi" w:cstheme="minorHAnsi"/>
          <w:sz w:val="22"/>
          <w:szCs w:val="22"/>
        </w:rPr>
        <w:t>html.page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read_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html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spellStart"/>
      <w:proofErr w:type="gramEnd"/>
      <w:r w:rsidRPr="0036474A">
        <w:rPr>
          <w:rFonts w:asciiTheme="minorHAnsi" w:hAnsiTheme="minorHAnsi" w:cstheme="minorHAnsi"/>
          <w:sz w:val="22"/>
          <w:szCs w:val="22"/>
        </w:rPr>
        <w:t>url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result.urls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[1]))</w:t>
      </w:r>
    </w:p>
    <w:p w14:paraId="7FDAEF31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36474A">
        <w:rPr>
          <w:rFonts w:asciiTheme="minorHAnsi" w:hAnsiTheme="minorHAnsi" w:cstheme="minorHAnsi"/>
          <w:sz w:val="22"/>
          <w:szCs w:val="22"/>
        </w:rPr>
        <w:t>xpath</w:t>
      </w:r>
      <w:proofErr w:type="spellEnd"/>
      <w:proofErr w:type="gramEnd"/>
      <w:r w:rsidRPr="0036474A">
        <w:rPr>
          <w:rFonts w:asciiTheme="minorHAnsi" w:hAnsiTheme="minorHAnsi" w:cstheme="minorHAnsi"/>
          <w:sz w:val="22"/>
          <w:szCs w:val="22"/>
        </w:rPr>
        <w:t xml:space="preserve"> = "//*[@class='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rslt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']/p/a"</w:t>
      </w:r>
    </w:p>
    <w:p w14:paraId="0D172ED4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36474A">
        <w:rPr>
          <w:rFonts w:asciiTheme="minorHAnsi" w:hAnsiTheme="minorHAnsi" w:cstheme="minorHAnsi"/>
          <w:sz w:val="22"/>
          <w:szCs w:val="22"/>
        </w:rPr>
        <w:t>target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xml_find_all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html.page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xpath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)</w:t>
      </w:r>
    </w:p>
    <w:p w14:paraId="4D6C3097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36474A">
        <w:rPr>
          <w:rFonts w:asciiTheme="minorHAnsi" w:hAnsiTheme="minorHAnsi" w:cstheme="minorHAnsi"/>
          <w:sz w:val="22"/>
          <w:szCs w:val="22"/>
        </w:rPr>
        <w:t>attr</w:t>
      </w:r>
      <w:proofErr w:type="spellEnd"/>
      <w:proofErr w:type="gramEnd"/>
      <w:r w:rsidRPr="0036474A">
        <w:rPr>
          <w:rFonts w:asciiTheme="minorHAnsi" w:hAnsiTheme="minorHAnsi" w:cstheme="minorHAnsi"/>
          <w:sz w:val="22"/>
          <w:szCs w:val="22"/>
        </w:rPr>
        <w:t>&lt;-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xml_attr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(target,'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href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')</w:t>
      </w:r>
    </w:p>
    <w:p w14:paraId="4A90E5D3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proofErr w:type="spellStart"/>
      <w:r w:rsidRPr="0036474A">
        <w:rPr>
          <w:rFonts w:asciiTheme="minorHAnsi" w:hAnsiTheme="minorHAnsi" w:cstheme="minorHAnsi"/>
          <w:sz w:val="22"/>
          <w:szCs w:val="22"/>
        </w:rPr>
        <w:t>url_attr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&lt;-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paste(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'https://www.ncbi.nlm.nih.gov',attr,sep='')</w:t>
      </w:r>
    </w:p>
    <w:p w14:paraId="33CDA8BE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</w:p>
    <w:p w14:paraId="73CF59BC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</w:p>
    <w:p w14:paraId="74B283E5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36474A">
        <w:rPr>
          <w:rFonts w:asciiTheme="minorHAnsi" w:hAnsiTheme="minorHAnsi" w:cstheme="minorHAnsi"/>
          <w:sz w:val="22"/>
          <w:szCs w:val="22"/>
        </w:rPr>
        <w:lastRenderedPageBreak/>
        <w:t>index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&lt;-c()</w:t>
      </w:r>
    </w:p>
    <w:p w14:paraId="7F7AD91B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36474A">
        <w:rPr>
          <w:rFonts w:asciiTheme="minorHAnsi" w:hAnsiTheme="minorHAnsi" w:cstheme="minorHAnsi"/>
          <w:sz w:val="22"/>
          <w:szCs w:val="22"/>
        </w:rPr>
        <w:t>for(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j in 1:length(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url_attr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)){</w:t>
      </w:r>
    </w:p>
    <w:p w14:paraId="26E7D6D3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=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url_attr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[j]</w:t>
      </w:r>
    </w:p>
    <w:p w14:paraId="2729136D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print(</w:t>
      </w:r>
      <w:proofErr w:type="spellStart"/>
      <w:proofErr w:type="gramEnd"/>
      <w:r w:rsidRPr="0036474A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)</w:t>
      </w:r>
    </w:p>
    <w:p w14:paraId="6DDB0DF8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xpath_author&lt;-'//*[@id="maincontent"]/div/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div[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@class="rprt_all"]//div[@class="auths"]/a'</w:t>
      </w:r>
    </w:p>
    <w:p w14:paraId="07B3C6FA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html.page2&lt;-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read_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html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spellStart"/>
      <w:proofErr w:type="gramEnd"/>
      <w:r w:rsidRPr="0036474A">
        <w:rPr>
          <w:rFonts w:asciiTheme="minorHAnsi" w:hAnsiTheme="minorHAnsi" w:cstheme="minorHAnsi"/>
          <w:sz w:val="22"/>
          <w:szCs w:val="22"/>
        </w:rPr>
        <w:t>url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))</w:t>
      </w:r>
    </w:p>
    <w:p w14:paraId="16E51D3F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target1&lt;-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xml_find_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all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html.page2,xpath_author)</w:t>
      </w:r>
    </w:p>
    <w:p w14:paraId="6E9FA4BE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author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&lt;-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xml_text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(target1)</w:t>
      </w:r>
    </w:p>
    <w:p w14:paraId="7D800953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</w:t>
      </w:r>
    </w:p>
    <w:p w14:paraId="33F2C28B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xpath_label&lt;-'//*[@id="maincontent"]/div/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div[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@class="rprt_all"]//div[@class="auths"]/sup'</w:t>
      </w:r>
    </w:p>
    <w:p w14:paraId="031E1F0C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target2&lt;-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xml_find_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all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html.page2,xpath_label)</w:t>
      </w:r>
    </w:p>
    <w:p w14:paraId="3599CCF4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author_label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&lt;-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xml_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text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target2)</w:t>
      </w:r>
    </w:p>
    <w:p w14:paraId="68586BF5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p_vector1&lt;-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paste(</w:t>
      </w:r>
      <w:proofErr w:type="spellStart"/>
      <w:proofErr w:type="gramEnd"/>
      <w:r w:rsidRPr="0036474A">
        <w:rPr>
          <w:rFonts w:asciiTheme="minorHAnsi" w:hAnsiTheme="minorHAnsi" w:cstheme="minorHAnsi"/>
          <w:sz w:val="22"/>
          <w:szCs w:val="22"/>
        </w:rPr>
        <w:t>author_label,collapse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='-')</w:t>
      </w:r>
    </w:p>
    <w:p w14:paraId="23327324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m&lt;-</w:t>
      </w:r>
      <w:proofErr w:type="spellStart"/>
      <w:proofErr w:type="gramStart"/>
      <w:r w:rsidRPr="0036474A">
        <w:rPr>
          <w:rFonts w:asciiTheme="minorHAnsi" w:hAnsiTheme="minorHAnsi" w:cstheme="minorHAnsi"/>
          <w:sz w:val="22"/>
          <w:szCs w:val="22"/>
        </w:rPr>
        <w:t>gsub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"#-", "", p_vector1)</w:t>
      </w:r>
    </w:p>
    <w:p w14:paraId="6177FD73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m1&lt;-</w:t>
      </w:r>
      <w:proofErr w:type="spellStart"/>
      <w:proofErr w:type="gramStart"/>
      <w:r w:rsidRPr="0036474A">
        <w:rPr>
          <w:rFonts w:asciiTheme="minorHAnsi" w:hAnsiTheme="minorHAnsi" w:cstheme="minorHAnsi"/>
          <w:sz w:val="22"/>
          <w:szCs w:val="22"/>
        </w:rPr>
        <w:t>gsub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",-", ",", m)</w:t>
      </w:r>
    </w:p>
    <w:p w14:paraId="534308A8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spli_t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&lt;-</w:t>
      </w:r>
      <w:proofErr w:type="spellStart"/>
      <w:proofErr w:type="gramStart"/>
      <w:r w:rsidRPr="0036474A">
        <w:rPr>
          <w:rFonts w:asciiTheme="minorHAnsi" w:hAnsiTheme="minorHAnsi" w:cstheme="minorHAnsi"/>
          <w:sz w:val="22"/>
          <w:szCs w:val="22"/>
        </w:rPr>
        <w:t>strsplit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m1,"-")[[1]]</w:t>
      </w:r>
    </w:p>
    <w:p w14:paraId="4DAFF3BD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doctor_place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&lt;-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spli_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t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[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which(author=="Hsieh MC")]</w:t>
      </w:r>
    </w:p>
    <w:p w14:paraId="72268A46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spli_t2&lt;-</w:t>
      </w:r>
      <w:proofErr w:type="spellStart"/>
      <w:proofErr w:type="gramStart"/>
      <w:r w:rsidRPr="0036474A">
        <w:rPr>
          <w:rFonts w:asciiTheme="minorHAnsi" w:hAnsiTheme="minorHAnsi" w:cstheme="minorHAnsi"/>
          <w:sz w:val="22"/>
          <w:szCs w:val="22"/>
        </w:rPr>
        <w:t>strsplit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spellStart"/>
      <w:proofErr w:type="gramEnd"/>
      <w:r w:rsidRPr="0036474A">
        <w:rPr>
          <w:rFonts w:asciiTheme="minorHAnsi" w:hAnsiTheme="minorHAnsi" w:cstheme="minorHAnsi"/>
          <w:sz w:val="22"/>
          <w:szCs w:val="22"/>
        </w:rPr>
        <w:t>doctor_place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, ",")[[1]]</w:t>
      </w:r>
    </w:p>
    <w:p w14:paraId="4B939FDB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</w:t>
      </w:r>
    </w:p>
    <w:p w14:paraId="79687B48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xpath_hospital&lt;-'//*[@id="maincontent"]/div/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div[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@class="rprt_all"]//div[@class="afflist"]//dl[@class="ui-ncbi-toggler-slave"]/dd'</w:t>
      </w:r>
    </w:p>
    <w:p w14:paraId="384E7A7C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target3&lt;-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xml_find_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all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html.page2,xpath_hospital)</w:t>
      </w:r>
    </w:p>
    <w:p w14:paraId="35BDAE4E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hospital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&lt;-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xml_text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(target3)</w:t>
      </w:r>
    </w:p>
    <w:p w14:paraId="48D4B636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#need to write the for loop inside the first loop</w:t>
      </w:r>
    </w:p>
    <w:p w14:paraId="235F0139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hospital_place1&lt;-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hospital[</w:t>
      </w:r>
      <w:proofErr w:type="spellStart"/>
      <w:proofErr w:type="gramEnd"/>
      <w:r w:rsidRPr="0036474A">
        <w:rPr>
          <w:rFonts w:asciiTheme="minorHAnsi" w:hAnsiTheme="minorHAnsi" w:cstheme="minorHAnsi"/>
          <w:sz w:val="22"/>
          <w:szCs w:val="22"/>
        </w:rPr>
        <w:t>as.integer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(spli_t2)]</w:t>
      </w:r>
    </w:p>
    <w:p w14:paraId="0EBEA5C0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#counts_1&lt;-</w:t>
      </w:r>
      <w:proofErr w:type="spellStart"/>
      <w:proofErr w:type="gramStart"/>
      <w:r w:rsidRPr="0036474A">
        <w:rPr>
          <w:rFonts w:asciiTheme="minorHAnsi" w:hAnsiTheme="minorHAnsi" w:cstheme="minorHAnsi"/>
          <w:sz w:val="22"/>
          <w:szCs w:val="22"/>
        </w:rPr>
        <w:t>gsub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 xml:space="preserve">" ", "", 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strsplit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(hospital_place1, ",")[[1]])=="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ChanghuaChristianHospital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"</w:t>
      </w:r>
    </w:p>
    <w:p w14:paraId="42E97983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grep_place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&lt;-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grep(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"Changhua Christian Hospital", hospital_place1, value=F)</w:t>
      </w:r>
    </w:p>
    <w:p w14:paraId="11E76A5D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if(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length(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grep_place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 xml:space="preserve">)&gt;0){ </w:t>
      </w:r>
    </w:p>
    <w:p w14:paraId="75E8281B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      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index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&lt;-c(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index,j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) }</w:t>
      </w:r>
    </w:p>
    <w:p w14:paraId="66578818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>}</w:t>
      </w:r>
    </w:p>
    <w:p w14:paraId="470CFD53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36474A">
        <w:rPr>
          <w:rFonts w:asciiTheme="minorHAnsi" w:hAnsiTheme="minorHAnsi" w:cstheme="minorHAnsi"/>
          <w:sz w:val="22"/>
          <w:szCs w:val="22"/>
        </w:rPr>
        <w:t>index</w:t>
      </w:r>
      <w:proofErr w:type="gramEnd"/>
    </w:p>
    <w:p w14:paraId="585F359D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36474A">
        <w:rPr>
          <w:rFonts w:asciiTheme="minorHAnsi" w:hAnsiTheme="minorHAnsi" w:cstheme="minorHAnsi"/>
          <w:sz w:val="22"/>
          <w:szCs w:val="22"/>
        </w:rPr>
        <w:t>page.info[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index,]</w:t>
      </w:r>
    </w:p>
    <w:p w14:paraId="5798A76B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36474A">
        <w:rPr>
          <w:rFonts w:asciiTheme="minorHAnsi" w:hAnsiTheme="minorHAnsi" w:cstheme="minorHAnsi"/>
          <w:sz w:val="22"/>
          <w:szCs w:val="22"/>
        </w:rPr>
        <w:t>write.csv(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page.info, file = 'C:/Users/RCHEN/Desktop/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Rcode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 xml:space="preserve">/title.txt', 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row.names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 xml:space="preserve"> = TRUE)</w:t>
      </w:r>
    </w:p>
    <w:p w14:paraId="165B967B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>#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grep(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"^A", year, value=TRUE)</w:t>
      </w:r>
    </w:p>
    <w:p w14:paraId="52A8A1A8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>#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grep(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"^A", year, value=F)</w:t>
      </w:r>
    </w:p>
    <w:p w14:paraId="2A4E93FB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 xml:space="preserve">##word &lt;- 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c(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'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abc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 xml:space="preserve"> noboby@stat.berkeley.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edu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 xml:space="preserve">','text with no 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email','first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 xml:space="preserve"> me@mything.com also you@yourspace.com')</w:t>
      </w:r>
    </w:p>
    <w:p w14:paraId="238FD7E1" w14:textId="77777777" w:rsidR="0036474A" w:rsidRPr="0036474A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>##pattern &lt;- '[-A-Za-z0-9_</w:t>
      </w:r>
      <w:proofErr w:type="gramStart"/>
      <w:r w:rsidRPr="0036474A">
        <w:rPr>
          <w:rFonts w:asciiTheme="minorHAnsi" w:hAnsiTheme="minorHAnsi" w:cstheme="minorHAnsi"/>
          <w:sz w:val="22"/>
          <w:szCs w:val="22"/>
        </w:rPr>
        <w:t>.%</w:t>
      </w:r>
      <w:proofErr w:type="gramEnd"/>
      <w:r w:rsidRPr="0036474A">
        <w:rPr>
          <w:rFonts w:asciiTheme="minorHAnsi" w:hAnsiTheme="minorHAnsi" w:cstheme="minorHAnsi"/>
          <w:sz w:val="22"/>
          <w:szCs w:val="22"/>
        </w:rPr>
        <w:t>]+@[-A-Za-z0-9_.%]+\\.[A-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Za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-z]+'</w:t>
      </w:r>
    </w:p>
    <w:p w14:paraId="0A3C9072" w14:textId="6059A874" w:rsidR="0036474A" w:rsidRPr="00A95FBE" w:rsidRDefault="0036474A" w:rsidP="0036474A">
      <w:pPr>
        <w:rPr>
          <w:rFonts w:asciiTheme="minorHAnsi" w:hAnsiTheme="minorHAnsi" w:cstheme="minorHAnsi"/>
          <w:sz w:val="22"/>
          <w:szCs w:val="22"/>
        </w:rPr>
      </w:pPr>
      <w:r w:rsidRPr="0036474A">
        <w:rPr>
          <w:rFonts w:asciiTheme="minorHAnsi" w:hAnsiTheme="minorHAnsi" w:cstheme="minorHAnsi"/>
          <w:sz w:val="22"/>
          <w:szCs w:val="22"/>
        </w:rPr>
        <w:t>##</w:t>
      </w:r>
      <w:proofErr w:type="spellStart"/>
      <w:r w:rsidRPr="0036474A">
        <w:rPr>
          <w:rFonts w:asciiTheme="minorHAnsi" w:hAnsiTheme="minorHAnsi" w:cstheme="minorHAnsi"/>
          <w:sz w:val="22"/>
          <w:szCs w:val="22"/>
        </w:rPr>
        <w:t>gregout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 xml:space="preserve"> &lt;- </w:t>
      </w:r>
      <w:proofErr w:type="spellStart"/>
      <w:proofErr w:type="gramStart"/>
      <w:r w:rsidRPr="0036474A">
        <w:rPr>
          <w:rFonts w:asciiTheme="minorHAnsi" w:hAnsiTheme="minorHAnsi" w:cstheme="minorHAnsi"/>
          <w:sz w:val="22"/>
          <w:szCs w:val="22"/>
        </w:rPr>
        <w:t>gregexpr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(</w:t>
      </w:r>
      <w:proofErr w:type="spellStart"/>
      <w:proofErr w:type="gramEnd"/>
      <w:r w:rsidRPr="0036474A">
        <w:rPr>
          <w:rFonts w:asciiTheme="minorHAnsi" w:hAnsiTheme="minorHAnsi" w:cstheme="minorHAnsi"/>
          <w:sz w:val="22"/>
          <w:szCs w:val="22"/>
        </w:rPr>
        <w:t>pattern,word</w:t>
      </w:r>
      <w:proofErr w:type="spellEnd"/>
      <w:r w:rsidRPr="0036474A">
        <w:rPr>
          <w:rFonts w:asciiTheme="minorHAnsi" w:hAnsiTheme="minorHAnsi" w:cstheme="minorHAnsi"/>
          <w:sz w:val="22"/>
          <w:szCs w:val="22"/>
        </w:rPr>
        <w:t>)</w:t>
      </w:r>
    </w:p>
    <w:sectPr w:rsidR="0036474A" w:rsidRPr="00A95FBE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0979FC" w14:textId="77777777" w:rsidR="00A85744" w:rsidRDefault="00A85744" w:rsidP="009E2174">
      <w:r>
        <w:separator/>
      </w:r>
    </w:p>
  </w:endnote>
  <w:endnote w:type="continuationSeparator" w:id="0">
    <w:p w14:paraId="675703CD" w14:textId="77777777" w:rsidR="00A85744" w:rsidRDefault="00A85744" w:rsidP="009E21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18"/>
    </w:tblGrid>
    <w:tr w:rsidR="00545346" w:rsidRPr="000044BE" w14:paraId="3E3EF948" w14:textId="77777777" w:rsidTr="00BF2343">
      <w:trPr>
        <w:trHeight w:val="258"/>
        <w:jc w:val="center"/>
      </w:trPr>
      <w:tc>
        <w:tcPr>
          <w:tcW w:w="1818" w:type="dxa"/>
          <w:shd w:val="clear" w:color="auto" w:fill="FFFFFF" w:themeFill="background1"/>
        </w:tcPr>
        <w:p w14:paraId="52EBE1B7" w14:textId="151C7236" w:rsidR="00545346" w:rsidRPr="000044BE" w:rsidRDefault="00545346" w:rsidP="00BF2343">
          <w:pPr>
            <w:pStyle w:val="a6"/>
            <w:jc w:val="center"/>
            <w:rPr>
              <w:rFonts w:asciiTheme="minorHAnsi" w:hAnsiTheme="minorHAnsi" w:cstheme="minorHAnsi"/>
              <w:sz w:val="22"/>
              <w:szCs w:val="22"/>
            </w:rPr>
          </w:pPr>
          <w:r w:rsidRPr="000044BE">
            <w:rPr>
              <w:rFonts w:asciiTheme="minorHAnsi" w:hAnsiTheme="minorHAnsi" w:cstheme="minorHAnsi"/>
              <w:sz w:val="22"/>
              <w:szCs w:val="22"/>
            </w:rPr>
            <w:fldChar w:fldCharType="begin"/>
          </w:r>
          <w:r w:rsidRPr="000044BE">
            <w:rPr>
              <w:rFonts w:asciiTheme="minorHAnsi" w:hAnsiTheme="minorHAnsi" w:cstheme="minorHAnsi"/>
              <w:sz w:val="22"/>
              <w:szCs w:val="22"/>
            </w:rPr>
            <w:instrText xml:space="preserve"> PAGE   \* MERGEFORMAT </w:instrText>
          </w:r>
          <w:r w:rsidRPr="000044BE">
            <w:rPr>
              <w:rFonts w:asciiTheme="minorHAnsi" w:hAnsiTheme="minorHAnsi" w:cstheme="minorHAnsi"/>
              <w:sz w:val="22"/>
              <w:szCs w:val="22"/>
            </w:rPr>
            <w:fldChar w:fldCharType="separate"/>
          </w:r>
          <w:r w:rsidR="00F9195C">
            <w:rPr>
              <w:rFonts w:asciiTheme="minorHAnsi" w:hAnsiTheme="minorHAnsi" w:cstheme="minorHAnsi"/>
              <w:noProof/>
              <w:sz w:val="22"/>
              <w:szCs w:val="22"/>
            </w:rPr>
            <w:t>9</w:t>
          </w:r>
          <w:r w:rsidRPr="000044BE">
            <w:rPr>
              <w:rFonts w:asciiTheme="minorHAnsi" w:hAnsiTheme="minorHAnsi" w:cstheme="minorHAnsi"/>
              <w:sz w:val="22"/>
              <w:szCs w:val="22"/>
            </w:rPr>
            <w:fldChar w:fldCharType="end"/>
          </w:r>
          <w:r w:rsidRPr="000044BE">
            <w:rPr>
              <w:rFonts w:asciiTheme="minorHAnsi" w:hAnsiTheme="minorHAnsi" w:cstheme="minorHAnsi"/>
              <w:sz w:val="22"/>
              <w:szCs w:val="22"/>
            </w:rPr>
            <w:t xml:space="preserve"> of </w:t>
          </w:r>
          <w:r w:rsidRPr="000044BE">
            <w:rPr>
              <w:rFonts w:asciiTheme="minorHAnsi" w:hAnsiTheme="minorHAnsi" w:cstheme="minorHAnsi"/>
              <w:sz w:val="22"/>
              <w:szCs w:val="22"/>
            </w:rPr>
            <w:fldChar w:fldCharType="begin"/>
          </w:r>
          <w:r w:rsidRPr="000044BE">
            <w:rPr>
              <w:rFonts w:asciiTheme="minorHAnsi" w:hAnsiTheme="minorHAnsi" w:cstheme="minorHAnsi"/>
              <w:sz w:val="22"/>
              <w:szCs w:val="22"/>
            </w:rPr>
            <w:instrText xml:space="preserve"> NUMPAGES   \* MERGEFORMAT </w:instrText>
          </w:r>
          <w:r w:rsidRPr="000044BE">
            <w:rPr>
              <w:rFonts w:asciiTheme="minorHAnsi" w:hAnsiTheme="minorHAnsi" w:cstheme="minorHAnsi"/>
              <w:sz w:val="22"/>
              <w:szCs w:val="22"/>
            </w:rPr>
            <w:fldChar w:fldCharType="separate"/>
          </w:r>
          <w:r w:rsidR="00F9195C">
            <w:rPr>
              <w:rFonts w:asciiTheme="minorHAnsi" w:hAnsiTheme="minorHAnsi" w:cstheme="minorHAnsi"/>
              <w:noProof/>
              <w:sz w:val="22"/>
              <w:szCs w:val="22"/>
            </w:rPr>
            <w:t>9</w:t>
          </w:r>
          <w:r w:rsidRPr="000044BE">
            <w:rPr>
              <w:rFonts w:asciiTheme="minorHAnsi" w:hAnsiTheme="minorHAnsi" w:cstheme="minorHAnsi"/>
              <w:sz w:val="22"/>
              <w:szCs w:val="22"/>
            </w:rPr>
            <w:fldChar w:fldCharType="end"/>
          </w:r>
          <w:r w:rsidRPr="000044BE">
            <w:rPr>
              <w:rFonts w:asciiTheme="minorHAnsi" w:hAnsiTheme="minorHAnsi" w:cstheme="minorHAnsi"/>
              <w:sz w:val="22"/>
              <w:szCs w:val="22"/>
            </w:rPr>
            <w:t xml:space="preserve"> Pages</w:t>
          </w:r>
        </w:p>
      </w:tc>
    </w:tr>
  </w:tbl>
  <w:p w14:paraId="10EE03CB" w14:textId="77777777" w:rsidR="00545346" w:rsidRDefault="00545346" w:rsidP="007706E6">
    <w:pPr>
      <w:pStyle w:val="a8"/>
      <w:tabs>
        <w:tab w:val="clear" w:pos="4680"/>
        <w:tab w:val="clear" w:pos="9360"/>
        <w:tab w:val="left" w:pos="6155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C97CEF" w14:textId="77777777" w:rsidR="00A85744" w:rsidRDefault="00A85744" w:rsidP="009E2174">
      <w:r>
        <w:separator/>
      </w:r>
    </w:p>
  </w:footnote>
  <w:footnote w:type="continuationSeparator" w:id="0">
    <w:p w14:paraId="2136BE53" w14:textId="77777777" w:rsidR="00A85744" w:rsidRDefault="00A85744" w:rsidP="009E217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79F7EB" w14:textId="77777777" w:rsidR="00545346" w:rsidRPr="000044BE" w:rsidRDefault="00545346" w:rsidP="009E2174">
    <w:pPr>
      <w:rPr>
        <w:rFonts w:asciiTheme="minorHAnsi" w:hAnsiTheme="minorHAnsi" w:cstheme="minorHAnsi"/>
      </w:rPr>
    </w:pPr>
  </w:p>
  <w:tbl>
    <w:tblPr>
      <w:tblStyle w:val="a5"/>
      <w:tblW w:w="0" w:type="auto"/>
      <w:tblLook w:val="04A0" w:firstRow="1" w:lastRow="0" w:firstColumn="1" w:lastColumn="0" w:noHBand="0" w:noVBand="1"/>
    </w:tblPr>
    <w:tblGrid>
      <w:gridCol w:w="733"/>
      <w:gridCol w:w="5250"/>
      <w:gridCol w:w="1595"/>
      <w:gridCol w:w="1772"/>
    </w:tblGrid>
    <w:tr w:rsidR="00545346" w:rsidRPr="000044BE" w14:paraId="07830819" w14:textId="77777777" w:rsidTr="00067E81">
      <w:trPr>
        <w:trHeight w:val="261"/>
      </w:trPr>
      <w:tc>
        <w:tcPr>
          <w:tcW w:w="738" w:type="dxa"/>
          <w:shd w:val="clear" w:color="auto" w:fill="FFFFFF" w:themeFill="background1"/>
        </w:tcPr>
        <w:p w14:paraId="4828A925" w14:textId="77777777" w:rsidR="00545346" w:rsidRPr="000044BE" w:rsidRDefault="00545346" w:rsidP="00BF2343">
          <w:pPr>
            <w:pStyle w:val="a6"/>
            <w:rPr>
              <w:rFonts w:asciiTheme="minorHAnsi" w:hAnsiTheme="minorHAnsi" w:cstheme="minorHAnsi"/>
              <w:sz w:val="22"/>
              <w:szCs w:val="22"/>
            </w:rPr>
          </w:pPr>
          <w:r w:rsidRPr="000044BE">
            <w:rPr>
              <w:rFonts w:asciiTheme="minorHAnsi" w:hAnsiTheme="minorHAnsi" w:cstheme="minorHAnsi"/>
              <w:sz w:val="22"/>
              <w:szCs w:val="22"/>
            </w:rPr>
            <w:t>Title</w:t>
          </w:r>
        </w:p>
      </w:tc>
      <w:tc>
        <w:tcPr>
          <w:tcW w:w="5400" w:type="dxa"/>
          <w:shd w:val="clear" w:color="auto" w:fill="FFFFFF" w:themeFill="background1"/>
        </w:tcPr>
        <w:p w14:paraId="5AEDC1D0" w14:textId="4F145E76" w:rsidR="00545346" w:rsidRPr="000044BE" w:rsidRDefault="00545346" w:rsidP="00C86731">
          <w:pPr>
            <w:pStyle w:val="a6"/>
            <w:tabs>
              <w:tab w:val="clear" w:pos="4680"/>
              <w:tab w:val="clear" w:pos="9360"/>
              <w:tab w:val="left" w:pos="1770"/>
            </w:tabs>
            <w:rPr>
              <w:rFonts w:asciiTheme="minorHAnsi" w:hAnsiTheme="minorHAnsi" w:cstheme="minorHAnsi"/>
              <w:sz w:val="22"/>
              <w:szCs w:val="22"/>
            </w:rPr>
          </w:pPr>
          <w:r>
            <w:rPr>
              <w:rFonts w:ascii="新細明體" w:eastAsia="新細明體" w:hAnsi="新細明體" w:cstheme="minorHAnsi"/>
              <w:sz w:val="22"/>
              <w:szCs w:val="22"/>
              <w:lang w:eastAsia="zh-TW"/>
            </w:rPr>
            <w:t>Automatic Crawler</w:t>
          </w:r>
          <w:r>
            <w:rPr>
              <w:rFonts w:ascii="新細明體" w:eastAsia="新細明體" w:hAnsi="新細明體" w:cstheme="minorHAnsi" w:hint="eastAsia"/>
              <w:sz w:val="22"/>
              <w:szCs w:val="22"/>
              <w:lang w:eastAsia="zh-TW"/>
            </w:rPr>
            <w:t>s</w:t>
          </w:r>
          <w:r>
            <w:rPr>
              <w:rFonts w:ascii="新細明體" w:eastAsia="新細明體" w:hAnsi="新細明體" w:cstheme="minorHAnsi"/>
              <w:sz w:val="22"/>
              <w:szCs w:val="22"/>
              <w:lang w:eastAsia="zh-TW"/>
            </w:rPr>
            <w:t xml:space="preserve"> by R language</w:t>
          </w:r>
        </w:p>
      </w:tc>
      <w:tc>
        <w:tcPr>
          <w:tcW w:w="1620" w:type="dxa"/>
          <w:shd w:val="clear" w:color="auto" w:fill="FFFFFF" w:themeFill="background1"/>
        </w:tcPr>
        <w:p w14:paraId="6E312C70" w14:textId="77777777" w:rsidR="00545346" w:rsidRPr="000044BE" w:rsidRDefault="00545346" w:rsidP="00BF2343">
          <w:pPr>
            <w:pStyle w:val="a6"/>
            <w:rPr>
              <w:rFonts w:asciiTheme="minorHAnsi" w:hAnsiTheme="minorHAnsi" w:cstheme="minorHAnsi"/>
              <w:sz w:val="22"/>
              <w:szCs w:val="22"/>
            </w:rPr>
          </w:pPr>
          <w:r w:rsidRPr="000044BE">
            <w:rPr>
              <w:rFonts w:asciiTheme="minorHAnsi" w:hAnsiTheme="minorHAnsi" w:cstheme="minorHAnsi"/>
              <w:sz w:val="22"/>
              <w:szCs w:val="22"/>
            </w:rPr>
            <w:t>Version No.</w:t>
          </w:r>
        </w:p>
      </w:tc>
      <w:tc>
        <w:tcPr>
          <w:tcW w:w="1818" w:type="dxa"/>
          <w:shd w:val="clear" w:color="auto" w:fill="FFFFFF" w:themeFill="background1"/>
        </w:tcPr>
        <w:p w14:paraId="6F82C9C2" w14:textId="7F134A87" w:rsidR="00545346" w:rsidRPr="000044BE" w:rsidRDefault="00545346" w:rsidP="00BF2343">
          <w:pPr>
            <w:pStyle w:val="a6"/>
            <w:rPr>
              <w:rFonts w:asciiTheme="minorHAnsi" w:hAnsiTheme="minorHAnsi" w:cstheme="minorHAnsi"/>
              <w:sz w:val="22"/>
              <w:szCs w:val="22"/>
            </w:rPr>
          </w:pPr>
          <w:r>
            <w:rPr>
              <w:rFonts w:asciiTheme="minorHAnsi" w:hAnsiTheme="minorHAnsi" w:cstheme="minorHAnsi"/>
              <w:sz w:val="22"/>
              <w:szCs w:val="22"/>
            </w:rPr>
            <w:t>1.0</w:t>
          </w:r>
        </w:p>
      </w:tc>
    </w:tr>
  </w:tbl>
  <w:p w14:paraId="48DA5ADB" w14:textId="77777777" w:rsidR="00545346" w:rsidRPr="000044BE" w:rsidRDefault="00545346" w:rsidP="00067E81">
    <w:pPr>
      <w:pStyle w:val="a6"/>
      <w:rPr>
        <w:rFonts w:asciiTheme="minorHAnsi" w:hAnsiTheme="minorHAnsi" w:cstheme="minorHAns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64001"/>
    <w:multiLevelType w:val="multilevel"/>
    <w:tmpl w:val="0F3CE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caps/>
        <w:color w:val="000000"/>
        <w:sz w:val="22"/>
        <w:u w:val="none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ascii="Times New Roman" w:hAnsi="Times New Roman" w:hint="default"/>
        <w:b/>
        <w:i w:val="0"/>
        <w:color w:val="000000"/>
        <w:sz w:val="22"/>
        <w:u w:val="none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440" w:firstLine="0"/>
      </w:pPr>
      <w:rPr>
        <w:rFonts w:ascii="Times New Roman" w:hAnsi="Times New Roman" w:hint="default"/>
        <w:b w:val="0"/>
        <w:i w:val="0"/>
        <w:color w:val="000000"/>
        <w:w w:val="100"/>
        <w:kern w:val="0"/>
        <w:position w:val="0"/>
        <w:sz w:val="22"/>
        <w:u w:val="none"/>
      </w:rPr>
    </w:lvl>
    <w:lvl w:ilvl="3">
      <w:start w:val="1"/>
      <w:numFmt w:val="lowerLetter"/>
      <w:lvlText w:val="(%4)"/>
      <w:lvlJc w:val="left"/>
      <w:pPr>
        <w:tabs>
          <w:tab w:val="num" w:pos="2430"/>
        </w:tabs>
        <w:ind w:left="207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040" w:hanging="1440"/>
      </w:pPr>
      <w:rPr>
        <w:rFonts w:hint="default"/>
      </w:rPr>
    </w:lvl>
  </w:abstractNum>
  <w:abstractNum w:abstractNumId="1" w15:restartNumberingAfterBreak="0">
    <w:nsid w:val="2B230B6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3DB2802"/>
    <w:multiLevelType w:val="multilevel"/>
    <w:tmpl w:val="27C8A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5F3D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1A22830"/>
    <w:multiLevelType w:val="multilevel"/>
    <w:tmpl w:val="E15E8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3ED4481"/>
    <w:multiLevelType w:val="multilevel"/>
    <w:tmpl w:val="77F44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B044E5B"/>
    <w:multiLevelType w:val="hybridMultilevel"/>
    <w:tmpl w:val="7D30F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C08"/>
    <w:rsid w:val="000044BE"/>
    <w:rsid w:val="00067E81"/>
    <w:rsid w:val="000836F7"/>
    <w:rsid w:val="0008661A"/>
    <w:rsid w:val="00087E83"/>
    <w:rsid w:val="00092D9A"/>
    <w:rsid w:val="000C352D"/>
    <w:rsid w:val="000E5C49"/>
    <w:rsid w:val="00102EB5"/>
    <w:rsid w:val="001055B0"/>
    <w:rsid w:val="00120442"/>
    <w:rsid w:val="001247D0"/>
    <w:rsid w:val="00141524"/>
    <w:rsid w:val="001460BE"/>
    <w:rsid w:val="00192304"/>
    <w:rsid w:val="001A5A8A"/>
    <w:rsid w:val="00222B7F"/>
    <w:rsid w:val="00265EA3"/>
    <w:rsid w:val="002A351E"/>
    <w:rsid w:val="002B00EC"/>
    <w:rsid w:val="002C0AFF"/>
    <w:rsid w:val="002C7ECB"/>
    <w:rsid w:val="002E5F8B"/>
    <w:rsid w:val="00323B38"/>
    <w:rsid w:val="00331B21"/>
    <w:rsid w:val="00333ECE"/>
    <w:rsid w:val="00362473"/>
    <w:rsid w:val="0036474A"/>
    <w:rsid w:val="00374C8F"/>
    <w:rsid w:val="00380EE8"/>
    <w:rsid w:val="0038547A"/>
    <w:rsid w:val="003A5768"/>
    <w:rsid w:val="003A759D"/>
    <w:rsid w:val="00470521"/>
    <w:rsid w:val="00473098"/>
    <w:rsid w:val="00477038"/>
    <w:rsid w:val="00495C08"/>
    <w:rsid w:val="004B705E"/>
    <w:rsid w:val="004E4C63"/>
    <w:rsid w:val="00513B05"/>
    <w:rsid w:val="00545346"/>
    <w:rsid w:val="0062497B"/>
    <w:rsid w:val="006722C2"/>
    <w:rsid w:val="006926E8"/>
    <w:rsid w:val="00697922"/>
    <w:rsid w:val="006D26EE"/>
    <w:rsid w:val="00701DEC"/>
    <w:rsid w:val="00702DDB"/>
    <w:rsid w:val="00716290"/>
    <w:rsid w:val="007706E6"/>
    <w:rsid w:val="00774D0F"/>
    <w:rsid w:val="00775AD6"/>
    <w:rsid w:val="007847A3"/>
    <w:rsid w:val="007D63DC"/>
    <w:rsid w:val="007E6693"/>
    <w:rsid w:val="00876D34"/>
    <w:rsid w:val="0088371A"/>
    <w:rsid w:val="008D7330"/>
    <w:rsid w:val="008E7D0D"/>
    <w:rsid w:val="008F207B"/>
    <w:rsid w:val="00910AEE"/>
    <w:rsid w:val="009240C3"/>
    <w:rsid w:val="00961CCE"/>
    <w:rsid w:val="00976379"/>
    <w:rsid w:val="009766D7"/>
    <w:rsid w:val="009775C4"/>
    <w:rsid w:val="009A1056"/>
    <w:rsid w:val="009C62DD"/>
    <w:rsid w:val="009E2174"/>
    <w:rsid w:val="009E3D23"/>
    <w:rsid w:val="009F36C5"/>
    <w:rsid w:val="00A07EB7"/>
    <w:rsid w:val="00A16591"/>
    <w:rsid w:val="00A16820"/>
    <w:rsid w:val="00A16AAD"/>
    <w:rsid w:val="00A67731"/>
    <w:rsid w:val="00A716B7"/>
    <w:rsid w:val="00A85744"/>
    <w:rsid w:val="00A86364"/>
    <w:rsid w:val="00A923E4"/>
    <w:rsid w:val="00A95FBE"/>
    <w:rsid w:val="00AA05B4"/>
    <w:rsid w:val="00AA19C3"/>
    <w:rsid w:val="00AB479C"/>
    <w:rsid w:val="00AC6B32"/>
    <w:rsid w:val="00AC7EAE"/>
    <w:rsid w:val="00AE7B1E"/>
    <w:rsid w:val="00AE7DAA"/>
    <w:rsid w:val="00B139B2"/>
    <w:rsid w:val="00B4289F"/>
    <w:rsid w:val="00B577A9"/>
    <w:rsid w:val="00BC0BC6"/>
    <w:rsid w:val="00BC77B8"/>
    <w:rsid w:val="00BE5465"/>
    <w:rsid w:val="00BF2343"/>
    <w:rsid w:val="00C04EA8"/>
    <w:rsid w:val="00C0635B"/>
    <w:rsid w:val="00C35EC4"/>
    <w:rsid w:val="00C4409D"/>
    <w:rsid w:val="00C5395F"/>
    <w:rsid w:val="00C57102"/>
    <w:rsid w:val="00C7203A"/>
    <w:rsid w:val="00C85B66"/>
    <w:rsid w:val="00C86731"/>
    <w:rsid w:val="00C93B60"/>
    <w:rsid w:val="00C94A03"/>
    <w:rsid w:val="00CA64B0"/>
    <w:rsid w:val="00CE093A"/>
    <w:rsid w:val="00D679A9"/>
    <w:rsid w:val="00D67D76"/>
    <w:rsid w:val="00D80035"/>
    <w:rsid w:val="00DA57FD"/>
    <w:rsid w:val="00DF6D13"/>
    <w:rsid w:val="00E13C87"/>
    <w:rsid w:val="00E21F59"/>
    <w:rsid w:val="00E744CD"/>
    <w:rsid w:val="00E91243"/>
    <w:rsid w:val="00E93FC0"/>
    <w:rsid w:val="00EA02DC"/>
    <w:rsid w:val="00EB23CD"/>
    <w:rsid w:val="00EC64C2"/>
    <w:rsid w:val="00EE3D77"/>
    <w:rsid w:val="00EE490D"/>
    <w:rsid w:val="00F125D0"/>
    <w:rsid w:val="00F66991"/>
    <w:rsid w:val="00F9195C"/>
    <w:rsid w:val="00FA1C6B"/>
    <w:rsid w:val="00FC4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ED3D82"/>
  <w15:docId w15:val="{D11A03A2-C8BE-4246-B9FC-4C3FAFA94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新細明體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217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link w:val="10"/>
    <w:uiPriority w:val="9"/>
    <w:qFormat/>
    <w:rsid w:val="00DF6D13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zh-C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4A0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4A0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2174"/>
    <w:rPr>
      <w:rFonts w:ascii="Tahoma" w:hAnsi="Tahoma" w:cs="Tahoma"/>
      <w:sz w:val="16"/>
      <w:szCs w:val="16"/>
    </w:rPr>
  </w:style>
  <w:style w:type="character" w:customStyle="1" w:styleId="a4">
    <w:name w:val="註解方塊文字 字元"/>
    <w:basedOn w:val="a0"/>
    <w:link w:val="a3"/>
    <w:uiPriority w:val="99"/>
    <w:semiHidden/>
    <w:rsid w:val="009E2174"/>
    <w:rPr>
      <w:rFonts w:ascii="Tahoma" w:eastAsia="Times New Roman" w:hAnsi="Tahoma" w:cs="Tahoma"/>
      <w:sz w:val="16"/>
      <w:szCs w:val="16"/>
    </w:rPr>
  </w:style>
  <w:style w:type="table" w:styleId="a5">
    <w:name w:val="Table Grid"/>
    <w:basedOn w:val="a1"/>
    <w:uiPriority w:val="59"/>
    <w:rsid w:val="009E21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E2174"/>
    <w:pPr>
      <w:tabs>
        <w:tab w:val="center" w:pos="4680"/>
        <w:tab w:val="right" w:pos="9360"/>
      </w:tabs>
    </w:pPr>
  </w:style>
  <w:style w:type="character" w:customStyle="1" w:styleId="a7">
    <w:name w:val="頁首 字元"/>
    <w:basedOn w:val="a0"/>
    <w:link w:val="a6"/>
    <w:uiPriority w:val="99"/>
    <w:rsid w:val="009E2174"/>
    <w:rPr>
      <w:rFonts w:ascii="Times New Roman" w:eastAsia="Times New Roman" w:hAnsi="Times New Roman" w:cs="Times New Roman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9E2174"/>
    <w:pPr>
      <w:tabs>
        <w:tab w:val="center" w:pos="4680"/>
        <w:tab w:val="right" w:pos="9360"/>
      </w:tabs>
    </w:pPr>
  </w:style>
  <w:style w:type="character" w:customStyle="1" w:styleId="a9">
    <w:name w:val="頁尾 字元"/>
    <w:basedOn w:val="a0"/>
    <w:link w:val="a8"/>
    <w:uiPriority w:val="99"/>
    <w:rsid w:val="009E2174"/>
    <w:rPr>
      <w:rFonts w:ascii="Times New Roman" w:eastAsia="Times New Roman" w:hAnsi="Times New Roman" w:cs="Times New Roman"/>
      <w:sz w:val="24"/>
      <w:szCs w:val="24"/>
    </w:rPr>
  </w:style>
  <w:style w:type="paragraph" w:styleId="aa">
    <w:name w:val="List Paragraph"/>
    <w:basedOn w:val="a"/>
    <w:uiPriority w:val="34"/>
    <w:qFormat/>
    <w:rsid w:val="001460BE"/>
    <w:pPr>
      <w:ind w:left="720"/>
      <w:contextualSpacing/>
    </w:pPr>
  </w:style>
  <w:style w:type="character" w:styleId="ab">
    <w:name w:val="annotation reference"/>
    <w:basedOn w:val="a0"/>
    <w:uiPriority w:val="99"/>
    <w:semiHidden/>
    <w:unhideWhenUsed/>
    <w:rsid w:val="00EA02D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EA02DC"/>
    <w:rPr>
      <w:sz w:val="20"/>
      <w:szCs w:val="20"/>
    </w:rPr>
  </w:style>
  <w:style w:type="character" w:customStyle="1" w:styleId="ad">
    <w:name w:val="註解文字 字元"/>
    <w:basedOn w:val="a0"/>
    <w:link w:val="ac"/>
    <w:uiPriority w:val="99"/>
    <w:semiHidden/>
    <w:rsid w:val="00EA02DC"/>
    <w:rPr>
      <w:rFonts w:ascii="Times New Roman" w:eastAsia="Times New Roman" w:hAnsi="Times New Roman" w:cs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EA02DC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EA02DC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af0">
    <w:name w:val="Placeholder Text"/>
    <w:basedOn w:val="a0"/>
    <w:uiPriority w:val="99"/>
    <w:semiHidden/>
    <w:rsid w:val="00C04EA8"/>
    <w:rPr>
      <w:color w:val="808080"/>
    </w:rPr>
  </w:style>
  <w:style w:type="paragraph" w:styleId="Web">
    <w:name w:val="Normal (Web)"/>
    <w:basedOn w:val="a"/>
    <w:uiPriority w:val="99"/>
    <w:unhideWhenUsed/>
    <w:rsid w:val="00C86731"/>
    <w:pPr>
      <w:spacing w:before="100" w:beforeAutospacing="1" w:after="100" w:afterAutospacing="1"/>
    </w:pPr>
    <w:rPr>
      <w:lang w:eastAsia="zh-CN"/>
    </w:rPr>
  </w:style>
  <w:style w:type="character" w:styleId="af1">
    <w:name w:val="Hyperlink"/>
    <w:basedOn w:val="a0"/>
    <w:uiPriority w:val="99"/>
    <w:unhideWhenUsed/>
    <w:rsid w:val="00C86731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86731"/>
    <w:rPr>
      <w:color w:val="808080"/>
      <w:shd w:val="clear" w:color="auto" w:fill="E6E6E6"/>
    </w:rPr>
  </w:style>
  <w:style w:type="character" w:customStyle="1" w:styleId="10">
    <w:name w:val="標題 1 字元"/>
    <w:basedOn w:val="a0"/>
    <w:link w:val="1"/>
    <w:uiPriority w:val="9"/>
    <w:rsid w:val="00DF6D13"/>
    <w:rPr>
      <w:rFonts w:ascii="Times New Roman" w:eastAsia="Times New Roman" w:hAnsi="Times New Roman" w:cs="Times New Roman"/>
      <w:b/>
      <w:bCs/>
      <w:kern w:val="36"/>
      <w:sz w:val="48"/>
      <w:szCs w:val="48"/>
      <w:lang w:eastAsia="zh-CN"/>
    </w:rPr>
  </w:style>
  <w:style w:type="character" w:customStyle="1" w:styleId="20">
    <w:name w:val="標題 2 字元"/>
    <w:basedOn w:val="a0"/>
    <w:link w:val="2"/>
    <w:uiPriority w:val="9"/>
    <w:semiHidden/>
    <w:rsid w:val="00C94A0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標題 3 字元"/>
    <w:basedOn w:val="a0"/>
    <w:link w:val="3"/>
    <w:uiPriority w:val="9"/>
    <w:semiHidden/>
    <w:rsid w:val="00C94A0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2">
    <w:name w:val="Strong"/>
    <w:basedOn w:val="a0"/>
    <w:uiPriority w:val="22"/>
    <w:qFormat/>
    <w:rsid w:val="00C94A03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C94A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0">
    <w:name w:val="HTML 預設格式 字元"/>
    <w:basedOn w:val="a0"/>
    <w:link w:val="HTML"/>
    <w:uiPriority w:val="99"/>
    <w:semiHidden/>
    <w:rsid w:val="00C94A03"/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a2alabel">
    <w:name w:val="a2a_label"/>
    <w:basedOn w:val="a0"/>
    <w:rsid w:val="00C94A03"/>
  </w:style>
  <w:style w:type="character" w:customStyle="1" w:styleId="mw-headline">
    <w:name w:val="mw-headline"/>
    <w:basedOn w:val="a0"/>
    <w:rsid w:val="009C62DD"/>
  </w:style>
  <w:style w:type="character" w:customStyle="1" w:styleId="mw-editsection">
    <w:name w:val="mw-editsection"/>
    <w:basedOn w:val="a0"/>
    <w:rsid w:val="009C62DD"/>
  </w:style>
  <w:style w:type="character" w:customStyle="1" w:styleId="mw-editsection-bracket">
    <w:name w:val="mw-editsection-bracket"/>
    <w:basedOn w:val="a0"/>
    <w:rsid w:val="009C62DD"/>
  </w:style>
  <w:style w:type="character" w:styleId="HTML1">
    <w:name w:val="HTML Typewriter"/>
    <w:basedOn w:val="a0"/>
    <w:uiPriority w:val="99"/>
    <w:semiHidden/>
    <w:unhideWhenUsed/>
    <w:rsid w:val="009C62DD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a0"/>
    <w:rsid w:val="009C62DD"/>
  </w:style>
  <w:style w:type="character" w:customStyle="1" w:styleId="m">
    <w:name w:val="m"/>
    <w:basedOn w:val="a0"/>
    <w:rsid w:val="009C62DD"/>
  </w:style>
  <w:style w:type="character" w:styleId="HTML2">
    <w:name w:val="HTML Code"/>
    <w:basedOn w:val="a0"/>
    <w:uiPriority w:val="99"/>
    <w:semiHidden/>
    <w:unhideWhenUsed/>
    <w:rsid w:val="00A923E4"/>
    <w:rPr>
      <w:rFonts w:ascii="Courier New" w:eastAsia="Times New Roman" w:hAnsi="Courier New" w:cs="Courier New"/>
      <w:sz w:val="20"/>
      <w:szCs w:val="20"/>
    </w:rPr>
  </w:style>
  <w:style w:type="paragraph" w:customStyle="1" w:styleId="code">
    <w:name w:val="code"/>
    <w:basedOn w:val="HTML"/>
    <w:link w:val="codeChar"/>
    <w:qFormat/>
    <w:rsid w:val="00A923E4"/>
    <w:pPr>
      <w:shd w:val="clear" w:color="auto" w:fill="EFF0F1"/>
      <w:textAlignment w:val="baseline"/>
    </w:pPr>
    <w:rPr>
      <w:rFonts w:ascii="Consolas" w:hAnsi="Consolas"/>
      <w:color w:val="242729"/>
      <w:bdr w:val="none" w:sz="0" w:space="0" w:color="auto" w:frame="1"/>
      <w:shd w:val="clear" w:color="auto" w:fill="EFF0F1"/>
    </w:rPr>
  </w:style>
  <w:style w:type="paragraph" w:customStyle="1" w:styleId="para">
    <w:name w:val="para"/>
    <w:basedOn w:val="a"/>
    <w:rsid w:val="007E6693"/>
    <w:pPr>
      <w:spacing w:before="100" w:beforeAutospacing="1" w:after="100" w:afterAutospacing="1"/>
    </w:pPr>
    <w:rPr>
      <w:lang w:eastAsia="zh-CN"/>
    </w:rPr>
  </w:style>
  <w:style w:type="character" w:customStyle="1" w:styleId="codeChar">
    <w:name w:val="code Char"/>
    <w:basedOn w:val="HTML0"/>
    <w:link w:val="code"/>
    <w:rsid w:val="00A923E4"/>
    <w:rPr>
      <w:rFonts w:ascii="Consolas" w:eastAsia="Times New Roman" w:hAnsi="Consolas" w:cs="Courier New"/>
      <w:color w:val="242729"/>
      <w:sz w:val="20"/>
      <w:szCs w:val="20"/>
      <w:bdr w:val="none" w:sz="0" w:space="0" w:color="auto" w:frame="1"/>
      <w:shd w:val="clear" w:color="auto" w:fill="EFF0F1"/>
      <w:lang w:eastAsia="zh-CN"/>
    </w:rPr>
  </w:style>
  <w:style w:type="character" w:customStyle="1" w:styleId="filename">
    <w:name w:val="filename"/>
    <w:basedOn w:val="a0"/>
    <w:rsid w:val="007E6693"/>
  </w:style>
  <w:style w:type="character" w:customStyle="1" w:styleId="keycap">
    <w:name w:val="keycap"/>
    <w:basedOn w:val="a0"/>
    <w:rsid w:val="007E66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2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2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3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7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6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2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032066">
          <w:blockQuote w:val="1"/>
          <w:marLeft w:val="300"/>
          <w:marRight w:val="30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3587">
          <w:blockQuote w:val="1"/>
          <w:marLeft w:val="300"/>
          <w:marRight w:val="30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4419">
          <w:blockQuote w:val="1"/>
          <w:marLeft w:val="300"/>
          <w:marRight w:val="30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41725">
          <w:blockQuote w:val="1"/>
          <w:marLeft w:val="300"/>
          <w:marRight w:val="30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87596">
          <w:blockQuote w:val="1"/>
          <w:marLeft w:val="300"/>
          <w:marRight w:val="30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7352">
          <w:blockQuote w:val="1"/>
          <w:marLeft w:val="300"/>
          <w:marRight w:val="30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6922">
          <w:blockQuote w:val="1"/>
          <w:marLeft w:val="300"/>
          <w:marRight w:val="30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4595">
          <w:blockQuote w:val="1"/>
          <w:marLeft w:val="300"/>
          <w:marRight w:val="30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Programming_language" TargetMode="External"/><Relationship Id="rId18" Type="http://schemas.openxmlformats.org/officeDocument/2006/relationships/hyperlink" Target="https://en.wikipedia.org/wiki/Electronic_document" TargetMode="External"/><Relationship Id="rId26" Type="http://schemas.openxmlformats.org/officeDocument/2006/relationships/image" Target="media/image3.png"/><Relationship Id="rId39" Type="http://schemas.openxmlformats.org/officeDocument/2006/relationships/hyperlink" Target="https://en.wikipedia.org/wiki/Web_crawler" TargetMode="External"/><Relationship Id="rId21" Type="http://schemas.openxmlformats.org/officeDocument/2006/relationships/hyperlink" Target="https://en.wikipedia.org/wiki/Machine-readable_data" TargetMode="External"/><Relationship Id="rId34" Type="http://schemas.openxmlformats.org/officeDocument/2006/relationships/image" Target="media/image1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Computing" TargetMode="External"/><Relationship Id="rId20" Type="http://schemas.openxmlformats.org/officeDocument/2006/relationships/hyperlink" Target="https://en.wikipedia.org/wiki/Human-readable_medium" TargetMode="External"/><Relationship Id="rId29" Type="http://schemas.openxmlformats.org/officeDocument/2006/relationships/image" Target="media/image6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Recursion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9.png"/><Relationship Id="rId37" Type="http://schemas.openxmlformats.org/officeDocument/2006/relationships/hyperlink" Target="https://en.wikipedia.org/wiki/XML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Statistical_computing" TargetMode="External"/><Relationship Id="rId23" Type="http://schemas.openxmlformats.org/officeDocument/2006/relationships/hyperlink" Target="https://www.ncbi.nlm.nih.gov/pubmed/" TargetMode="External"/><Relationship Id="rId28" Type="http://schemas.openxmlformats.org/officeDocument/2006/relationships/image" Target="media/image5.png"/><Relationship Id="rId36" Type="http://schemas.openxmlformats.org/officeDocument/2006/relationships/hyperlink" Target="https://rpubs.com/skydome20/R-Note13-Web-Crawler-on-CIA-CREST-by-xml2" TargetMode="External"/><Relationship Id="rId10" Type="http://schemas.openxmlformats.org/officeDocument/2006/relationships/hyperlink" Target="https://en.wikipedia.org/wiki/Crawl_frontier" TargetMode="External"/><Relationship Id="rId19" Type="http://schemas.openxmlformats.org/officeDocument/2006/relationships/hyperlink" Target="https://en.wikipedia.org/wiki/File_format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Hyperlink" TargetMode="External"/><Relationship Id="rId14" Type="http://schemas.openxmlformats.org/officeDocument/2006/relationships/hyperlink" Target="https://en.wikipedia.org/wiki/Free_software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theme" Target="theme/theme1.xml"/><Relationship Id="rId8" Type="http://schemas.openxmlformats.org/officeDocument/2006/relationships/hyperlink" Target="https://en.wikipedia.org/wiki/Uniform_Resource_Locator" TargetMode="External"/><Relationship Id="rId3" Type="http://schemas.openxmlformats.org/officeDocument/2006/relationships/styles" Target="styles.xml"/><Relationship Id="rId12" Type="http://schemas.openxmlformats.org/officeDocument/2006/relationships/hyperlink" Target="https://en.wikipedia.org/wiki/Website" TargetMode="External"/><Relationship Id="rId17" Type="http://schemas.openxmlformats.org/officeDocument/2006/relationships/hyperlink" Target="https://en.wikipedia.org/wiki/Markup_language" TargetMode="External"/><Relationship Id="rId25" Type="http://schemas.openxmlformats.org/officeDocument/2006/relationships/hyperlink" Target="https://www.ncbi.nlm.nih.gov/pubmed/?term=(changhua+christian+hospital)+AND+(hsieh+mc%5BAUTHOR%5D)" TargetMode="External"/><Relationship Id="rId33" Type="http://schemas.openxmlformats.org/officeDocument/2006/relationships/image" Target="media/image10.png"/><Relationship Id="rId38" Type="http://schemas.openxmlformats.org/officeDocument/2006/relationships/hyperlink" Target="https://en.wikipedia.org/wiki/R_(programming_language)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summ\Documents\Custom%20Office%20Templates\CCTpolicySOP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B83474-C7F0-41BA-AFFA-3959557F3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CCTpolicySOP</Template>
  <TotalTime>8557</TotalTime>
  <Pages>9</Pages>
  <Words>1276</Words>
  <Characters>7279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Advocate Health Care</Company>
  <LinksUpToDate>false</LinksUpToDate>
  <CharactersWithSpaces>8538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William Summerfelt</dc:creator>
  <cp:lastModifiedBy>user</cp:lastModifiedBy>
  <cp:revision>41</cp:revision>
  <dcterms:created xsi:type="dcterms:W3CDTF">2018-04-03T08:37:00Z</dcterms:created>
  <dcterms:modified xsi:type="dcterms:W3CDTF">2018-08-11T16:01:00Z</dcterms:modified>
</cp:coreProperties>
</file>